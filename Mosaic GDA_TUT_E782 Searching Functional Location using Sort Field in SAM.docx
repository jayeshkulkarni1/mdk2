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E8FB" w14:textId="77777777" w:rsidR="0048758F" w:rsidRPr="002B6143" w:rsidRDefault="006440FC" w:rsidP="006440FC">
      <w:pPr>
        <w:pStyle w:val="Projectname"/>
        <w:tabs>
          <w:tab w:val="left" w:pos="8250"/>
        </w:tabs>
        <w:ind w:left="8251" w:hanging="8251"/>
        <w:jc w:val="center"/>
        <w:rPr>
          <w:color w:val="92D050"/>
        </w:rPr>
      </w:pPr>
      <w:bookmarkStart w:id="0" w:name="_Hlk74827449"/>
      <w:bookmarkStart w:id="1" w:name="_Ref226997186"/>
      <w:bookmarkStart w:id="2" w:name="_Toc415885907"/>
      <w:bookmarkStart w:id="3" w:name="_Toc445520353"/>
      <w:bookmarkStart w:id="4" w:name="_Toc523032770"/>
      <w:r w:rsidRPr="002B6143">
        <w:rPr>
          <w:color w:val="943634" w:themeColor="accent2" w:themeShade="BF"/>
        </w:rPr>
        <w:t xml:space="preserve"> </w:t>
      </w:r>
      <w:r w:rsidR="002B6143" w:rsidRPr="002B6143">
        <w:rPr>
          <w:color w:val="943634" w:themeColor="accent2" w:themeShade="BF"/>
        </w:rPr>
        <w:t>Mosaic Global Digital Accelerat</w:t>
      </w:r>
      <w:r w:rsidR="002B6143">
        <w:rPr>
          <w:color w:val="943634" w:themeColor="accent2" w:themeShade="BF"/>
        </w:rPr>
        <w:t>i</w:t>
      </w:r>
      <w:r w:rsidR="002B6143" w:rsidRPr="002B6143">
        <w:rPr>
          <w:color w:val="943634" w:themeColor="accent2" w:themeShade="BF"/>
        </w:rPr>
        <w:t>on</w:t>
      </w:r>
      <w:r w:rsidRPr="002B6143">
        <w:rPr>
          <w:color w:val="943634" w:themeColor="accent2" w:themeShade="BF"/>
        </w:rPr>
        <w:t xml:space="preserve"> </w:t>
      </w:r>
    </w:p>
    <w:p w14:paraId="5BCA8F38" w14:textId="77777777" w:rsidR="009F1069" w:rsidRDefault="009F1069" w:rsidP="0048758F">
      <w:pPr>
        <w:pStyle w:val="StyleToolordeliverablenameCustomColorRGB039118Left"/>
        <w:ind w:left="0"/>
        <w:jc w:val="center"/>
        <w:rPr>
          <w:sz w:val="52"/>
        </w:rPr>
      </w:pPr>
      <w:r>
        <w:rPr>
          <w:sz w:val="48"/>
        </w:rPr>
        <w:t>Technical Unit Testing Document</w:t>
      </w:r>
    </w:p>
    <w:bookmarkEnd w:id="0"/>
    <w:p w14:paraId="04E52D5E" w14:textId="77777777" w:rsidR="00767D97" w:rsidRPr="000E1F25" w:rsidRDefault="00767D97" w:rsidP="00125C8B">
      <w:pPr>
        <w:pStyle w:val="DocumentControlInformation"/>
      </w:pPr>
      <w:r w:rsidRPr="000E1F25">
        <w:t>Document Control Information</w:t>
      </w:r>
      <w:bookmarkEnd w:id="1"/>
    </w:p>
    <w:p w14:paraId="670A1057" w14:textId="77777777" w:rsidR="00767D97" w:rsidRPr="00FD27CC" w:rsidRDefault="00767D97" w:rsidP="00313719">
      <w:pPr>
        <w:pStyle w:val="DocumentInformation"/>
      </w:pPr>
      <w:r w:rsidRPr="00886087">
        <w:t>Document Information</w:t>
      </w:r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767D97" w:rsidRPr="007E4991" w14:paraId="29907740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821C55B" w14:textId="77777777" w:rsidR="00767D97" w:rsidRPr="00BC112D" w:rsidRDefault="00582E63" w:rsidP="00352F65">
            <w:pPr>
              <w:pStyle w:val="Bodycopybold"/>
            </w:pPr>
            <w:r w:rsidRPr="00BC112D">
              <w:t>Document Identification</w:t>
            </w:r>
          </w:p>
        </w:tc>
        <w:tc>
          <w:tcPr>
            <w:tcW w:w="6125" w:type="dxa"/>
            <w:vAlign w:val="center"/>
          </w:tcPr>
          <w:p w14:paraId="129CEF2E" w14:textId="1E0E1E7A" w:rsidR="008C06BF" w:rsidRPr="008C06BF" w:rsidRDefault="16EF28C1" w:rsidP="2925223C">
            <w:pPr>
              <w:pStyle w:val="DocumentIdentification"/>
              <w:rPr>
                <w:rFonts w:eastAsia="Arial" w:cs="Arial"/>
              </w:rPr>
            </w:pPr>
            <w:r w:rsidRPr="6BE5B5A4">
              <w:rPr>
                <w:rFonts w:cs="Arial"/>
              </w:rPr>
              <w:t xml:space="preserve">ATR </w:t>
            </w:r>
            <w:r w:rsidR="00003993">
              <w:rPr>
                <w:rFonts w:cs="Arial"/>
              </w:rPr>
              <w:t>E782</w:t>
            </w:r>
          </w:p>
        </w:tc>
      </w:tr>
      <w:tr w:rsidR="00767D97" w:rsidRPr="007E4991" w14:paraId="254B442F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263BAD4A" w14:textId="77777777" w:rsidR="00767D97" w:rsidRPr="00BC112D" w:rsidRDefault="00582E63" w:rsidP="00352F65">
            <w:pPr>
              <w:pStyle w:val="Bodycopybold"/>
            </w:pPr>
            <w:r w:rsidRPr="00BC112D">
              <w:t>Document Name</w:t>
            </w:r>
          </w:p>
        </w:tc>
        <w:tc>
          <w:tcPr>
            <w:tcW w:w="6125" w:type="dxa"/>
            <w:vAlign w:val="center"/>
          </w:tcPr>
          <w:p w14:paraId="5A73BDF5" w14:textId="090FD1EA" w:rsidR="00767D97" w:rsidRPr="006342BA" w:rsidRDefault="753716DA" w:rsidP="006342BA">
            <w:pPr>
              <w:pStyle w:val="Documentname"/>
            </w:pPr>
            <w:r w:rsidRPr="00856465">
              <w:t>GDA_</w:t>
            </w:r>
            <w:r w:rsidR="1132815A">
              <w:t>TUT</w:t>
            </w:r>
            <w:r w:rsidR="00E5567A">
              <w:t>_</w:t>
            </w:r>
            <w:r w:rsidR="00003993">
              <w:t>E782 Searching Functional Location using Sort Field in SAM</w:t>
            </w:r>
          </w:p>
        </w:tc>
      </w:tr>
      <w:tr w:rsidR="00767D97" w:rsidRPr="007E4991" w14:paraId="6A0158CC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383934B" w14:textId="77777777" w:rsidR="00767D97" w:rsidRPr="00BC112D" w:rsidRDefault="00582E63" w:rsidP="00352F65">
            <w:pPr>
              <w:pStyle w:val="Bodycopybold"/>
            </w:pPr>
            <w:r w:rsidRPr="00BC112D">
              <w:t>Project Name</w:t>
            </w:r>
          </w:p>
        </w:tc>
        <w:tc>
          <w:tcPr>
            <w:tcW w:w="6125" w:type="dxa"/>
            <w:vAlign w:val="center"/>
          </w:tcPr>
          <w:p w14:paraId="79B68460" w14:textId="77777777" w:rsidR="00767D97" w:rsidRPr="002D1BA1" w:rsidRDefault="002B6143" w:rsidP="00352F65">
            <w:pPr>
              <w:pStyle w:val="Insertnameoftheproject"/>
              <w:rPr>
                <w:b/>
                <w:color w:val="auto"/>
              </w:rPr>
            </w:pPr>
            <w:r>
              <w:rPr>
                <w:color w:val="auto"/>
              </w:rPr>
              <w:t>Mosaic GDA</w:t>
            </w:r>
          </w:p>
        </w:tc>
      </w:tr>
      <w:tr w:rsidR="00767D97" w:rsidRPr="007E4991" w14:paraId="521F976F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0B8891D" w14:textId="77777777" w:rsidR="00767D97" w:rsidRPr="00BC112D" w:rsidRDefault="00582E63" w:rsidP="00352F65">
            <w:pPr>
              <w:pStyle w:val="Bodycopybold"/>
            </w:pPr>
            <w:r w:rsidRPr="00BC112D">
              <w:t>Client</w:t>
            </w:r>
          </w:p>
        </w:tc>
        <w:tc>
          <w:tcPr>
            <w:tcW w:w="6125" w:type="dxa"/>
            <w:vAlign w:val="center"/>
          </w:tcPr>
          <w:p w14:paraId="5270F2CE" w14:textId="77777777" w:rsidR="00767D97" w:rsidRPr="002D1BA1" w:rsidRDefault="002B6143" w:rsidP="00352F65">
            <w:pPr>
              <w:pStyle w:val="Bodycopy"/>
              <w:rPr>
                <w:b/>
                <w:color w:val="auto"/>
              </w:rPr>
            </w:pPr>
            <w:r>
              <w:rPr>
                <w:color w:val="auto"/>
              </w:rPr>
              <w:t>Mosaic</w:t>
            </w:r>
          </w:p>
        </w:tc>
      </w:tr>
      <w:tr w:rsidR="00767D97" w:rsidRPr="007E4991" w14:paraId="69C29290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21016BEC" w14:textId="77777777" w:rsidR="00767D97" w:rsidRPr="00BC112D" w:rsidRDefault="00582E63" w:rsidP="00352F65">
            <w:pPr>
              <w:pStyle w:val="Bodycopybold"/>
            </w:pPr>
            <w:r w:rsidRPr="00BC112D">
              <w:t>Document Author</w:t>
            </w:r>
          </w:p>
        </w:tc>
        <w:tc>
          <w:tcPr>
            <w:tcW w:w="6125" w:type="dxa"/>
            <w:vAlign w:val="center"/>
          </w:tcPr>
          <w:p w14:paraId="4E95F41B" w14:textId="1099503C" w:rsidR="00767D97" w:rsidRPr="005B5B4A" w:rsidRDefault="009E288D" w:rsidP="5D2492DB">
            <w:pPr>
              <w:pStyle w:val="Bodycopy"/>
              <w:rPr>
                <w:color w:val="auto"/>
              </w:rPr>
            </w:pPr>
            <w:r w:rsidRPr="5D2492DB">
              <w:rPr>
                <w:color w:val="auto"/>
              </w:rPr>
              <w:t>Jayesh Kulkarni</w:t>
            </w:r>
          </w:p>
        </w:tc>
      </w:tr>
      <w:tr w:rsidR="00767D97" w:rsidRPr="007E4991" w14:paraId="26CEE3F9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87D8796" w14:textId="77777777" w:rsidR="00767D97" w:rsidRPr="00BC112D" w:rsidRDefault="00582E63" w:rsidP="00352F65">
            <w:pPr>
              <w:pStyle w:val="Bodycopybold"/>
            </w:pPr>
            <w:r w:rsidRPr="00BC112D">
              <w:t>Document Version</w:t>
            </w:r>
          </w:p>
        </w:tc>
        <w:tc>
          <w:tcPr>
            <w:tcW w:w="6125" w:type="dxa"/>
            <w:vAlign w:val="center"/>
          </w:tcPr>
          <w:p w14:paraId="32C76733" w14:textId="35BADC42" w:rsidR="00767D97" w:rsidRPr="005B5B4A" w:rsidRDefault="006342BA" w:rsidP="00352F65">
            <w:pPr>
              <w:pStyle w:val="Bodycopy"/>
              <w:rPr>
                <w:bCs/>
                <w:color w:val="auto"/>
              </w:rPr>
            </w:pPr>
            <w:r w:rsidRPr="005B5B4A">
              <w:rPr>
                <w:bCs/>
                <w:color w:val="auto"/>
              </w:rPr>
              <w:t>1.0</w:t>
            </w:r>
          </w:p>
        </w:tc>
      </w:tr>
      <w:tr w:rsidR="00767D97" w:rsidRPr="007E4991" w14:paraId="118CABD7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A0C9621" w14:textId="77777777" w:rsidR="00767D97" w:rsidRPr="00BC112D" w:rsidRDefault="0061526A" w:rsidP="00352F65">
            <w:pPr>
              <w:pStyle w:val="Bodycopybold"/>
            </w:pPr>
            <w:r>
              <w:t xml:space="preserve">Document </w:t>
            </w:r>
            <w:r w:rsidR="00582E63" w:rsidRPr="00BC112D">
              <w:t>Status</w:t>
            </w:r>
          </w:p>
        </w:tc>
        <w:tc>
          <w:tcPr>
            <w:tcW w:w="6125" w:type="dxa"/>
            <w:vAlign w:val="center"/>
          </w:tcPr>
          <w:p w14:paraId="7FE8658C" w14:textId="51A40F28" w:rsidR="00767D97" w:rsidRPr="005B5B4A" w:rsidRDefault="005B5B4A" w:rsidP="00352F65">
            <w:pPr>
              <w:pStyle w:val="Bodycopy"/>
              <w:rPr>
                <w:bCs/>
                <w:color w:val="auto"/>
              </w:rPr>
            </w:pPr>
            <w:r w:rsidRPr="005B5B4A">
              <w:rPr>
                <w:bCs/>
                <w:color w:val="auto"/>
              </w:rPr>
              <w:t>Initial Draft</w:t>
            </w:r>
          </w:p>
        </w:tc>
      </w:tr>
      <w:tr w:rsidR="00767D97" w:rsidRPr="007E4991" w14:paraId="1BA4274F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CA913DF" w14:textId="77777777" w:rsidR="00767D97" w:rsidRPr="00BC112D" w:rsidRDefault="00582E63" w:rsidP="00352F65">
            <w:pPr>
              <w:pStyle w:val="Bodycopybold"/>
            </w:pPr>
            <w:r w:rsidRPr="00BC112D">
              <w:t>Date Released</w:t>
            </w:r>
          </w:p>
        </w:tc>
        <w:tc>
          <w:tcPr>
            <w:tcW w:w="6125" w:type="dxa"/>
            <w:vAlign w:val="center"/>
          </w:tcPr>
          <w:p w14:paraId="5D6C37C3" w14:textId="1F74B65C" w:rsidR="00767D97" w:rsidRPr="002D1BA1" w:rsidRDefault="00003993" w:rsidP="003C4655">
            <w:pPr>
              <w:pStyle w:val="Bodycopy"/>
              <w:rPr>
                <w:b/>
                <w:color w:val="auto"/>
              </w:rPr>
            </w:pPr>
            <w:r>
              <w:rPr>
                <w:color w:val="auto"/>
              </w:rPr>
              <w:t>02.01.2023</w:t>
            </w:r>
          </w:p>
        </w:tc>
      </w:tr>
    </w:tbl>
    <w:p w14:paraId="0384B1A8" w14:textId="77777777" w:rsidR="00767D97" w:rsidRPr="00FD27CC" w:rsidRDefault="00767D97" w:rsidP="00313719">
      <w:pPr>
        <w:pStyle w:val="DocumentInformation"/>
      </w:pPr>
      <w:r w:rsidRPr="00886087"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767D97" w:rsidRPr="007E4991" w14:paraId="5B147310" w14:textId="77777777" w:rsidTr="003C4655">
        <w:trPr>
          <w:trHeight w:val="317"/>
          <w:tblHeader/>
        </w:trPr>
        <w:tc>
          <w:tcPr>
            <w:tcW w:w="1224" w:type="dxa"/>
            <w:tcBorders>
              <w:top w:val="single" w:sz="4" w:space="0" w:color="002776"/>
              <w:left w:val="single" w:sz="4" w:space="0" w:color="002776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14A0371A" w14:textId="77777777" w:rsidR="00767D97" w:rsidRPr="00264FFA" w:rsidRDefault="00767D97" w:rsidP="00313719">
            <w:pPr>
              <w:pStyle w:val="Tablehead1"/>
            </w:pPr>
            <w:r w:rsidRPr="00264FFA">
              <w:t>Version</w:t>
            </w:r>
          </w:p>
        </w:tc>
        <w:tc>
          <w:tcPr>
            <w:tcW w:w="189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616E9558" w14:textId="77777777" w:rsidR="00767D97" w:rsidRPr="00264FFA" w:rsidRDefault="00767D97" w:rsidP="00313719">
            <w:pPr>
              <w:pStyle w:val="Tablehead1"/>
            </w:pPr>
            <w:r w:rsidRPr="00264FFA">
              <w:t>Date</w:t>
            </w:r>
          </w:p>
        </w:tc>
        <w:tc>
          <w:tcPr>
            <w:tcW w:w="342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6A6433F2" w14:textId="77777777" w:rsidR="00767D97" w:rsidRPr="00264FFA" w:rsidRDefault="00767D97" w:rsidP="0061526A">
            <w:pPr>
              <w:pStyle w:val="Tablehead1"/>
            </w:pPr>
            <w:r w:rsidRPr="00264FFA">
              <w:t>Additions/Modifications</w:t>
            </w:r>
          </w:p>
        </w:tc>
        <w:tc>
          <w:tcPr>
            <w:tcW w:w="2662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002776"/>
            </w:tcBorders>
            <w:shd w:val="clear" w:color="auto" w:fill="002776"/>
            <w:vAlign w:val="center"/>
          </w:tcPr>
          <w:p w14:paraId="2129C918" w14:textId="77777777" w:rsidR="00767D97" w:rsidRPr="00264FFA" w:rsidRDefault="00F24363" w:rsidP="00313719">
            <w:pPr>
              <w:pStyle w:val="Tablehead1"/>
            </w:pPr>
            <w:r w:rsidRPr="00264FFA">
              <w:t>Prepared</w:t>
            </w:r>
            <w:r w:rsidR="00724563" w:rsidRPr="00264FFA">
              <w:t>/</w:t>
            </w:r>
            <w:r w:rsidR="00767D97" w:rsidRPr="00264FFA">
              <w:t>Revised by</w:t>
            </w:r>
          </w:p>
        </w:tc>
      </w:tr>
    </w:tbl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767D97" w:rsidRPr="0053204A" w14:paraId="5155FA01" w14:textId="77777777" w:rsidTr="3E9D0F1C"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0262" w14:textId="0429F3B5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1.0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2DB7" w14:textId="287D6F5F" w:rsidR="00767D97" w:rsidRPr="002B00EF" w:rsidRDefault="0000399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>
              <w:rPr>
                <w:color w:val="auto"/>
              </w:rPr>
              <w:t>02.01.2023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7D3B" w14:textId="5991879B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Initial Draft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F94E" w14:textId="4BF1F124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Jayesh Kulkarni</w:t>
            </w:r>
          </w:p>
        </w:tc>
      </w:tr>
    </w:tbl>
    <w:p w14:paraId="7179662F" w14:textId="77777777" w:rsidR="00003993" w:rsidRDefault="00003993" w:rsidP="00313719">
      <w:pPr>
        <w:pStyle w:val="DocumentInformation"/>
      </w:pPr>
    </w:p>
    <w:p w14:paraId="167810F7" w14:textId="4EBADB3C" w:rsidR="00767D97" w:rsidRPr="00FD27CC" w:rsidRDefault="00767D97" w:rsidP="00313719">
      <w:pPr>
        <w:pStyle w:val="DocumentInformation"/>
      </w:pPr>
      <w:r w:rsidRPr="00886087"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767D97" w:rsidRPr="007E4991" w14:paraId="66939349" w14:textId="77777777" w:rsidTr="000C48D8">
        <w:trPr>
          <w:trHeight w:val="266"/>
          <w:tblHeader/>
        </w:trPr>
        <w:tc>
          <w:tcPr>
            <w:tcW w:w="1674" w:type="dxa"/>
            <w:tcBorders>
              <w:top w:val="single" w:sz="4" w:space="0" w:color="002776"/>
              <w:left w:val="single" w:sz="4" w:space="0" w:color="002776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172F9C30" w14:textId="77777777" w:rsidR="00767D97" w:rsidRPr="00033139" w:rsidRDefault="00767D97" w:rsidP="00313719">
            <w:pPr>
              <w:pStyle w:val="Tablehead1"/>
            </w:pPr>
            <w:r w:rsidRPr="00033139">
              <w:t>Date</w:t>
            </w:r>
          </w:p>
        </w:tc>
        <w:tc>
          <w:tcPr>
            <w:tcW w:w="216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1887A9B8" w14:textId="77777777" w:rsidR="00767D97" w:rsidRPr="00033139" w:rsidRDefault="00767D97" w:rsidP="00313719">
            <w:pPr>
              <w:pStyle w:val="Tablehead1"/>
            </w:pPr>
            <w:r w:rsidRPr="00033139">
              <w:t>Name</w:t>
            </w:r>
          </w:p>
        </w:tc>
        <w:tc>
          <w:tcPr>
            <w:tcW w:w="270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2786A7E0" w14:textId="77777777" w:rsidR="00767D97" w:rsidRPr="00033139" w:rsidRDefault="00767D97" w:rsidP="00313719">
            <w:pPr>
              <w:pStyle w:val="Tablehead1"/>
            </w:pPr>
            <w:r w:rsidRPr="00033139">
              <w:t>Organization</w:t>
            </w:r>
            <w:r w:rsidR="0053204A">
              <w:t>/Title</w:t>
            </w:r>
          </w:p>
        </w:tc>
        <w:tc>
          <w:tcPr>
            <w:tcW w:w="2676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002776"/>
            </w:tcBorders>
            <w:shd w:val="clear" w:color="auto" w:fill="002776"/>
            <w:vAlign w:val="center"/>
          </w:tcPr>
          <w:p w14:paraId="73E30068" w14:textId="77777777" w:rsidR="00767D97" w:rsidRPr="00033139" w:rsidRDefault="0061526A" w:rsidP="00313719">
            <w:pPr>
              <w:pStyle w:val="Tablehead1"/>
            </w:pPr>
            <w:r>
              <w:t>Comments</w:t>
            </w:r>
          </w:p>
        </w:tc>
      </w:tr>
    </w:tbl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754D02" w:rsidRPr="007E4991" w14:paraId="7BAA4E09" w14:textId="77777777" w:rsidTr="0049677E">
        <w:trPr>
          <w:trHeight w:val="319"/>
        </w:trPr>
        <w:tc>
          <w:tcPr>
            <w:tcW w:w="1674" w:type="dxa"/>
          </w:tcPr>
          <w:p w14:paraId="46863AF3" w14:textId="2E6F06A8" w:rsidR="00754D02" w:rsidRPr="0053078A" w:rsidRDefault="00003993" w:rsidP="00C63479">
            <w:pPr>
              <w:pStyle w:val="Tabletext"/>
              <w:framePr w:wrap="around"/>
            </w:pPr>
            <w:r>
              <w:t>02.01.2023</w:t>
            </w:r>
          </w:p>
        </w:tc>
        <w:tc>
          <w:tcPr>
            <w:tcW w:w="2160" w:type="dxa"/>
          </w:tcPr>
          <w:p w14:paraId="2690578B" w14:textId="52EE1002" w:rsidR="00754D02" w:rsidRPr="0053078A" w:rsidRDefault="00B27CE9" w:rsidP="00C63479">
            <w:pPr>
              <w:pStyle w:val="Tabletext"/>
              <w:framePr w:wrap="around"/>
            </w:pPr>
            <w:r>
              <w:t>Gaurav</w:t>
            </w:r>
          </w:p>
        </w:tc>
        <w:tc>
          <w:tcPr>
            <w:tcW w:w="2700" w:type="dxa"/>
          </w:tcPr>
          <w:p w14:paraId="0A7B2C1E" w14:textId="360C0C75" w:rsidR="00754D02" w:rsidRPr="0053078A" w:rsidRDefault="00946614" w:rsidP="00C63479">
            <w:pPr>
              <w:pStyle w:val="Tabletext"/>
              <w:framePr w:wrap="around"/>
            </w:pPr>
            <w:r>
              <w:t>Deloitte</w:t>
            </w:r>
          </w:p>
        </w:tc>
        <w:tc>
          <w:tcPr>
            <w:tcW w:w="2676" w:type="dxa"/>
          </w:tcPr>
          <w:p w14:paraId="32582C5A" w14:textId="74A53178" w:rsidR="00754D02" w:rsidRPr="00F17B9F" w:rsidRDefault="00754D02" w:rsidP="00C63479">
            <w:pPr>
              <w:pStyle w:val="Tabletext"/>
              <w:framePr w:wrap="around"/>
            </w:pPr>
          </w:p>
        </w:tc>
      </w:tr>
      <w:tr w:rsidR="00754D02" w:rsidRPr="007E4991" w14:paraId="5F65EBEE" w14:textId="77777777" w:rsidTr="0049677E">
        <w:trPr>
          <w:trHeight w:val="319"/>
        </w:trPr>
        <w:tc>
          <w:tcPr>
            <w:tcW w:w="1674" w:type="dxa"/>
          </w:tcPr>
          <w:p w14:paraId="4F80AB33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160" w:type="dxa"/>
          </w:tcPr>
          <w:p w14:paraId="1634AE2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700" w:type="dxa"/>
          </w:tcPr>
          <w:p w14:paraId="7E09D3D9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676" w:type="dxa"/>
          </w:tcPr>
          <w:p w14:paraId="5A112930" w14:textId="77777777" w:rsidR="00754D02" w:rsidRPr="00F17B9F" w:rsidRDefault="00754D02" w:rsidP="00C63479">
            <w:pPr>
              <w:pStyle w:val="Tabletext"/>
              <w:framePr w:wrap="around"/>
            </w:pPr>
          </w:p>
        </w:tc>
      </w:tr>
      <w:tr w:rsidR="00754D02" w:rsidRPr="007E4991" w14:paraId="7B46623C" w14:textId="77777777" w:rsidTr="0049677E">
        <w:trPr>
          <w:trHeight w:val="319"/>
        </w:trPr>
        <w:tc>
          <w:tcPr>
            <w:tcW w:w="1674" w:type="dxa"/>
          </w:tcPr>
          <w:p w14:paraId="6418ECF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160" w:type="dxa"/>
          </w:tcPr>
          <w:p w14:paraId="2B47A1F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700" w:type="dxa"/>
          </w:tcPr>
          <w:p w14:paraId="761D3939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676" w:type="dxa"/>
          </w:tcPr>
          <w:p w14:paraId="5A293E42" w14:textId="77777777" w:rsidR="00754D02" w:rsidRPr="00F17B9F" w:rsidRDefault="00754D02" w:rsidP="00C63479">
            <w:pPr>
              <w:pStyle w:val="Tabletext"/>
              <w:framePr w:wrap="around"/>
            </w:pPr>
          </w:p>
        </w:tc>
      </w:tr>
    </w:tbl>
    <w:p w14:paraId="01DB6A71" w14:textId="77777777" w:rsidR="00003993" w:rsidRDefault="00003993" w:rsidP="00313719">
      <w:pPr>
        <w:pStyle w:val="DocumentInformation"/>
      </w:pPr>
    </w:p>
    <w:p w14:paraId="655C0AFD" w14:textId="77777777" w:rsidR="00003993" w:rsidRDefault="00003993" w:rsidP="00313719">
      <w:pPr>
        <w:pStyle w:val="DocumentInformation"/>
      </w:pPr>
    </w:p>
    <w:p w14:paraId="56338617" w14:textId="598F311D" w:rsidR="00767D97" w:rsidRPr="00886087" w:rsidRDefault="00767D97" w:rsidP="00313719">
      <w:pPr>
        <w:pStyle w:val="DocumentInformation"/>
      </w:pPr>
      <w:r w:rsidRPr="00886087">
        <w:t>Distribution of Final Document</w:t>
      </w:r>
    </w:p>
    <w:p w14:paraId="11AC0895" w14:textId="77777777" w:rsidR="00767D97" w:rsidRDefault="00767D97" w:rsidP="00B437DB">
      <w:pPr>
        <w:pStyle w:val="Bodycopy"/>
      </w:pPr>
      <w:r w:rsidRPr="007E4991">
        <w:t>The following people are designated recipients of the final version of this document:</w:t>
      </w:r>
    </w:p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767D97" w:rsidRPr="007E4991" w14:paraId="12725583" w14:textId="77777777" w:rsidTr="003C4655">
        <w:trPr>
          <w:cantSplit/>
          <w:trHeight w:val="367"/>
          <w:tblHeader/>
        </w:trPr>
        <w:tc>
          <w:tcPr>
            <w:tcW w:w="2632" w:type="dxa"/>
            <w:tcBorders>
              <w:top w:val="single" w:sz="4" w:space="0" w:color="002776"/>
              <w:left w:val="single" w:sz="4" w:space="0" w:color="002776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0FD20902" w14:textId="77777777" w:rsidR="00767D97" w:rsidRPr="00033139" w:rsidRDefault="00767D97" w:rsidP="00313719">
            <w:pPr>
              <w:pStyle w:val="Tablehead1"/>
            </w:pPr>
            <w:r w:rsidRPr="00033139">
              <w:t>Name</w:t>
            </w:r>
          </w:p>
        </w:tc>
        <w:tc>
          <w:tcPr>
            <w:tcW w:w="655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002776"/>
            </w:tcBorders>
            <w:shd w:val="clear" w:color="auto" w:fill="002776"/>
            <w:vAlign w:val="center"/>
          </w:tcPr>
          <w:p w14:paraId="07B05325" w14:textId="77777777" w:rsidR="00767D97" w:rsidRPr="00033139" w:rsidRDefault="00767D97" w:rsidP="00313719">
            <w:pPr>
              <w:pStyle w:val="Tablehead1"/>
            </w:pPr>
            <w:r w:rsidRPr="00033139">
              <w:t>Organization/Title</w:t>
            </w:r>
          </w:p>
        </w:tc>
      </w:tr>
    </w:tbl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767D97" w:rsidRPr="007E4991" w14:paraId="447134C9" w14:textId="77777777" w:rsidTr="003C4655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365D" w14:textId="77777777" w:rsidR="00767D97" w:rsidRPr="00F17B9F" w:rsidRDefault="00ED0BC8" w:rsidP="00C63479">
            <w:pPr>
              <w:pStyle w:val="Tabletext"/>
              <w:framePr w:wrap="around"/>
            </w:pPr>
            <w:r w:rsidRPr="00F17B9F">
              <w:t>&lt;</w:t>
            </w:r>
            <w:r w:rsidR="00FA5924" w:rsidRPr="00F17B9F">
              <w:t>N</w:t>
            </w:r>
            <w:r w:rsidR="00ED2E32" w:rsidRPr="00F17B9F">
              <w:t>ame</w:t>
            </w:r>
            <w:r w:rsidRPr="00F17B9F">
              <w:t>&gt;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7B55" w14:textId="77777777" w:rsidR="00767D97" w:rsidRPr="00F17B9F" w:rsidRDefault="00ED0BC8" w:rsidP="00C63479">
            <w:pPr>
              <w:pStyle w:val="Tabletext"/>
              <w:framePr w:wrap="around"/>
            </w:pPr>
            <w:r w:rsidRPr="00F17B9F">
              <w:t>&lt;</w:t>
            </w:r>
            <w:r w:rsidR="0061526A">
              <w:t>Organization/</w:t>
            </w:r>
            <w:r w:rsidR="00FA5924" w:rsidRPr="00F17B9F">
              <w:t>T</w:t>
            </w:r>
            <w:r w:rsidR="00ED2E32" w:rsidRPr="00F17B9F">
              <w:t>itle</w:t>
            </w:r>
            <w:r w:rsidRPr="00F17B9F">
              <w:t>&gt;</w:t>
            </w:r>
          </w:p>
        </w:tc>
      </w:tr>
      <w:tr w:rsidR="00767D97" w:rsidRPr="007E4991" w14:paraId="58248A5E" w14:textId="77777777" w:rsidTr="003C4655">
        <w:tc>
          <w:tcPr>
            <w:tcW w:w="2632" w:type="dxa"/>
            <w:tcBorders>
              <w:top w:val="single" w:sz="4" w:space="0" w:color="auto"/>
            </w:tcBorders>
            <w:shd w:val="clear" w:color="auto" w:fill="FFFFFF"/>
          </w:tcPr>
          <w:p w14:paraId="4602D2BE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  <w:tcBorders>
              <w:top w:val="single" w:sz="4" w:space="0" w:color="auto"/>
            </w:tcBorders>
            <w:shd w:val="clear" w:color="auto" w:fill="FFFFFF"/>
          </w:tcPr>
          <w:p w14:paraId="755BA70D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  <w:tr w:rsidR="00767D97" w:rsidRPr="007E4991" w14:paraId="705B8816" w14:textId="77777777" w:rsidTr="00F17B9F">
        <w:tc>
          <w:tcPr>
            <w:tcW w:w="2632" w:type="dxa"/>
          </w:tcPr>
          <w:p w14:paraId="0CDD20AD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</w:tcPr>
          <w:p w14:paraId="1A3B4F3D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  <w:tr w:rsidR="00767D97" w:rsidRPr="007E4991" w14:paraId="047CA1E5" w14:textId="77777777" w:rsidTr="00F17B9F">
        <w:tc>
          <w:tcPr>
            <w:tcW w:w="2632" w:type="dxa"/>
            <w:shd w:val="clear" w:color="auto" w:fill="FFFFFF"/>
          </w:tcPr>
          <w:p w14:paraId="0280A54A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1C51AD93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</w:tbl>
    <w:p w14:paraId="3C5B8F3B" w14:textId="77777777" w:rsidR="00E7568F" w:rsidRDefault="00E7568F" w:rsidP="00E7568F">
      <w:pPr>
        <w:rPr>
          <w:rFonts w:cs="Arial"/>
        </w:rPr>
      </w:pPr>
    </w:p>
    <w:p w14:paraId="1F929763" w14:textId="77777777" w:rsidR="00951901" w:rsidRDefault="00951901" w:rsidP="00B856EA">
      <w:pPr>
        <w:pStyle w:val="TOC"/>
      </w:pPr>
      <w:bookmarkStart w:id="5" w:name="_Toc226456967"/>
      <w:bookmarkStart w:id="6" w:name="_Ref226997660"/>
    </w:p>
    <w:p w14:paraId="55C67958" w14:textId="77777777" w:rsidR="00951901" w:rsidRDefault="00951901" w:rsidP="00B856EA">
      <w:pPr>
        <w:pStyle w:val="TOC"/>
      </w:pPr>
    </w:p>
    <w:p w14:paraId="3A2A10A4" w14:textId="77777777" w:rsidR="00767D97" w:rsidRPr="000E1F25" w:rsidRDefault="00767D97" w:rsidP="00B856EA">
      <w:pPr>
        <w:pStyle w:val="TOC"/>
      </w:pPr>
      <w:r w:rsidRPr="000E1F25">
        <w:t>Table of Contents</w:t>
      </w:r>
      <w:bookmarkEnd w:id="2"/>
      <w:bookmarkEnd w:id="3"/>
      <w:bookmarkEnd w:id="4"/>
      <w:bookmarkEnd w:id="5"/>
      <w:bookmarkEnd w:id="6"/>
    </w:p>
    <w:p w14:paraId="7ACD3E17" w14:textId="77777777" w:rsidR="0096769C" w:rsidRDefault="001F5E8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D758B8">
        <w:rPr>
          <w:noProof/>
          <w:color w:val="333333"/>
        </w:rPr>
        <w:fldChar w:fldCharType="begin"/>
      </w:r>
      <w:r w:rsidR="00990C3E" w:rsidRPr="00D758B8">
        <w:rPr>
          <w:color w:val="333333"/>
        </w:rPr>
        <w:instrText xml:space="preserve"> TOC \o "1-4" \h \z \u </w:instrText>
      </w:r>
      <w:r w:rsidRPr="00D758B8">
        <w:rPr>
          <w:noProof/>
          <w:color w:val="333333"/>
        </w:rPr>
        <w:fldChar w:fldCharType="separate"/>
      </w:r>
      <w:hyperlink w:anchor="_Toc534297536" w:history="1">
        <w:r w:rsidR="0096769C" w:rsidRPr="00BD12B3">
          <w:rPr>
            <w:rStyle w:val="Hyperlink"/>
            <w:noProof/>
          </w:rPr>
          <w:t>1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General Attributes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_Toc534297536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4</w:t>
        </w:r>
        <w:r w:rsidR="0096769C">
          <w:rPr>
            <w:noProof/>
            <w:webHidden/>
          </w:rPr>
          <w:fldChar w:fldCharType="end"/>
        </w:r>
      </w:hyperlink>
    </w:p>
    <w:p w14:paraId="2ED3E261" w14:textId="77777777" w:rsidR="0096769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534297537" w:history="1">
        <w:r w:rsidR="0096769C" w:rsidRPr="00BD12B3">
          <w:rPr>
            <w:rStyle w:val="Hyperlink"/>
            <w:noProof/>
          </w:rPr>
          <w:t>2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Technical Unit Test plan results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_Toc534297537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5</w:t>
        </w:r>
        <w:r w:rsidR="0096769C">
          <w:rPr>
            <w:noProof/>
            <w:webHidden/>
          </w:rPr>
          <w:fldChar w:fldCharType="end"/>
        </w:r>
      </w:hyperlink>
    </w:p>
    <w:p w14:paraId="11A07DFB" w14:textId="77777777" w:rsidR="0096769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534297538" w:history="1">
        <w:r w:rsidR="0096769C" w:rsidRPr="00BD12B3">
          <w:rPr>
            <w:rStyle w:val="Hyperlink"/>
            <w:noProof/>
          </w:rPr>
          <w:t>3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Run Procedure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_Toc534297538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6</w:t>
        </w:r>
        <w:r w:rsidR="0096769C">
          <w:rPr>
            <w:noProof/>
            <w:webHidden/>
          </w:rPr>
          <w:fldChar w:fldCharType="end"/>
        </w:r>
      </w:hyperlink>
    </w:p>
    <w:p w14:paraId="550DB862" w14:textId="77777777" w:rsidR="00F3111B" w:rsidRPr="00FD27CC" w:rsidRDefault="001F5E80">
      <w:pPr>
        <w:rPr>
          <w:rFonts w:cs="Arial"/>
        </w:rPr>
      </w:pPr>
      <w:r w:rsidRPr="00D758B8">
        <w:rPr>
          <w:rFonts w:cs="Arial"/>
          <w:b/>
          <w:color w:val="333333"/>
        </w:rPr>
        <w:fldChar w:fldCharType="end"/>
      </w:r>
      <w:bookmarkStart w:id="7" w:name="_Toc223260483"/>
      <w:bookmarkStart w:id="8" w:name="_Ref227459879"/>
      <w:bookmarkStart w:id="9" w:name="_Toc523032772"/>
      <w:bookmarkStart w:id="10" w:name="_Toc523126455"/>
    </w:p>
    <w:p w14:paraId="130BC35C" w14:textId="77777777" w:rsidR="00F3111B" w:rsidRPr="00FD27CC" w:rsidRDefault="00F3111B" w:rsidP="00F3111B">
      <w:pPr>
        <w:tabs>
          <w:tab w:val="left" w:pos="9000"/>
          <w:tab w:val="right" w:leader="dot" w:pos="12240"/>
        </w:tabs>
        <w:sectPr w:rsidR="00F3111B" w:rsidRPr="00FD27CC" w:rsidSect="009F106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620" w:right="1350" w:bottom="1440" w:left="1440" w:header="720" w:footer="720" w:gutter="0"/>
          <w:cols w:space="720"/>
          <w:docGrid w:linePitch="218"/>
        </w:sectPr>
      </w:pPr>
    </w:p>
    <w:p w14:paraId="45525822" w14:textId="77777777" w:rsidR="00D0205B" w:rsidRPr="00886087" w:rsidRDefault="00010FE5" w:rsidP="00010FE5">
      <w:pPr>
        <w:pStyle w:val="Heading1"/>
      </w:pPr>
      <w:bookmarkStart w:id="11" w:name="_Toc534297536"/>
      <w:bookmarkEnd w:id="7"/>
      <w:bookmarkEnd w:id="8"/>
      <w:r w:rsidRPr="00010FE5">
        <w:rPr>
          <w:rStyle w:val="Heading1Char"/>
        </w:rPr>
        <w:t>General Attributes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C5487D" w14:paraId="6B3FB27C" w14:textId="77777777" w:rsidTr="6BE5B5A4">
        <w:tc>
          <w:tcPr>
            <w:tcW w:w="3325" w:type="dxa"/>
            <w:shd w:val="clear" w:color="auto" w:fill="002776"/>
            <w:vAlign w:val="center"/>
          </w:tcPr>
          <w:p w14:paraId="030BD8EC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 w:rsidRPr="00C5487D">
              <w:rPr>
                <w:color w:val="FFFFFF" w:themeColor="background1"/>
                <w:lang w:val="en-GB"/>
              </w:rPr>
              <w:t>Development Objects</w:t>
            </w:r>
          </w:p>
        </w:tc>
        <w:tc>
          <w:tcPr>
            <w:tcW w:w="6025" w:type="dxa"/>
            <w:vAlign w:val="center"/>
          </w:tcPr>
          <w:p w14:paraId="788D9951" w14:textId="047EC1EA" w:rsidR="00D92C0E" w:rsidRPr="00083631" w:rsidRDefault="00B27CE9" w:rsidP="00FB24B2">
            <w:pPr>
              <w:pStyle w:val="Bodycopy"/>
              <w:rPr>
                <w:b/>
                <w:bCs/>
              </w:rPr>
            </w:pPr>
            <w:r>
              <w:rPr>
                <w:b/>
                <w:bCs/>
              </w:rPr>
              <w:t>SAM2210 MDK</w:t>
            </w:r>
          </w:p>
        </w:tc>
      </w:tr>
      <w:tr w:rsidR="00C5487D" w14:paraId="1F5ECA6D" w14:textId="77777777" w:rsidTr="6BE5B5A4">
        <w:tc>
          <w:tcPr>
            <w:tcW w:w="3325" w:type="dxa"/>
            <w:shd w:val="clear" w:color="auto" w:fill="002776"/>
            <w:vAlign w:val="center"/>
          </w:tcPr>
          <w:p w14:paraId="05AF2BC6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Process Area</w:t>
            </w:r>
          </w:p>
        </w:tc>
        <w:tc>
          <w:tcPr>
            <w:tcW w:w="6025" w:type="dxa"/>
            <w:vAlign w:val="center"/>
          </w:tcPr>
          <w:p w14:paraId="2C2EED9F" w14:textId="4219641D" w:rsidR="00C5487D" w:rsidRPr="00DD79E6" w:rsidRDefault="00E5567A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>
              <w:rPr>
                <w:iCs/>
                <w:color w:val="auto"/>
                <w:lang w:val="en-GB"/>
              </w:rPr>
              <w:t>ATR</w:t>
            </w:r>
          </w:p>
        </w:tc>
      </w:tr>
      <w:tr w:rsidR="00C5487D" w14:paraId="0F5166F4" w14:textId="77777777" w:rsidTr="6BE5B5A4">
        <w:tc>
          <w:tcPr>
            <w:tcW w:w="3325" w:type="dxa"/>
            <w:shd w:val="clear" w:color="auto" w:fill="002776"/>
            <w:vAlign w:val="center"/>
          </w:tcPr>
          <w:p w14:paraId="12886D06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Transactions / FIORI application</w:t>
            </w:r>
          </w:p>
        </w:tc>
        <w:tc>
          <w:tcPr>
            <w:tcW w:w="6025" w:type="dxa"/>
            <w:vAlign w:val="center"/>
          </w:tcPr>
          <w:p w14:paraId="16CB4637" w14:textId="2EECAEE3" w:rsidR="00C5487D" w:rsidRPr="00DD79E6" w:rsidRDefault="00E5567A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>
              <w:rPr>
                <w:iCs/>
                <w:color w:val="auto"/>
                <w:lang w:val="en-GB"/>
              </w:rPr>
              <w:t>MDK</w:t>
            </w:r>
          </w:p>
        </w:tc>
      </w:tr>
      <w:tr w:rsidR="00C5487D" w14:paraId="2895D52A" w14:textId="77777777" w:rsidTr="6BE5B5A4">
        <w:tc>
          <w:tcPr>
            <w:tcW w:w="3325" w:type="dxa"/>
            <w:shd w:val="clear" w:color="auto" w:fill="002776"/>
            <w:vAlign w:val="center"/>
          </w:tcPr>
          <w:p w14:paraId="40E7503E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System/Client</w:t>
            </w:r>
          </w:p>
        </w:tc>
        <w:tc>
          <w:tcPr>
            <w:tcW w:w="6025" w:type="dxa"/>
            <w:vAlign w:val="center"/>
          </w:tcPr>
          <w:p w14:paraId="04FE3DCF" w14:textId="5F60BAF9" w:rsidR="00C5487D" w:rsidRPr="00DD79E6" w:rsidRDefault="00DD79E6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 w:rsidRPr="00DD79E6">
              <w:rPr>
                <w:iCs/>
                <w:color w:val="auto"/>
                <w:lang w:val="en-GB"/>
              </w:rPr>
              <w:t>DA1/1</w:t>
            </w:r>
            <w:r w:rsidR="00E5567A">
              <w:rPr>
                <w:iCs/>
                <w:color w:val="auto"/>
                <w:lang w:val="en-GB"/>
              </w:rPr>
              <w:t>1</w:t>
            </w:r>
            <w:r w:rsidR="00083631">
              <w:rPr>
                <w:iCs/>
                <w:color w:val="auto"/>
                <w:lang w:val="en-GB"/>
              </w:rPr>
              <w:t>0</w:t>
            </w:r>
          </w:p>
        </w:tc>
      </w:tr>
      <w:tr w:rsidR="00C5487D" w14:paraId="30387A1E" w14:textId="77777777" w:rsidTr="6BE5B5A4">
        <w:tc>
          <w:tcPr>
            <w:tcW w:w="3325" w:type="dxa"/>
            <w:shd w:val="clear" w:color="auto" w:fill="002776"/>
            <w:vAlign w:val="center"/>
          </w:tcPr>
          <w:p w14:paraId="171F711F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Transport Request Numbers</w:t>
            </w:r>
          </w:p>
        </w:tc>
        <w:tc>
          <w:tcPr>
            <w:tcW w:w="6025" w:type="dxa"/>
            <w:vAlign w:val="center"/>
          </w:tcPr>
          <w:p w14:paraId="2C4362F7" w14:textId="73941688" w:rsidR="00C5487D" w:rsidRPr="00C63479" w:rsidRDefault="00C5487D" w:rsidP="6BE5B5A4">
            <w:pPr>
              <w:pStyle w:val="Bodycopy"/>
              <w:rPr>
                <w:lang w:val="en-GB"/>
              </w:rPr>
            </w:pPr>
          </w:p>
        </w:tc>
      </w:tr>
      <w:tr w:rsidR="00C5487D" w14:paraId="3A2A4859" w14:textId="77777777" w:rsidTr="6BE5B5A4">
        <w:tc>
          <w:tcPr>
            <w:tcW w:w="3325" w:type="dxa"/>
            <w:shd w:val="clear" w:color="auto" w:fill="002776"/>
            <w:vAlign w:val="center"/>
          </w:tcPr>
          <w:p w14:paraId="01B1A951" w14:textId="77777777" w:rsid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Dependencies</w:t>
            </w:r>
          </w:p>
        </w:tc>
        <w:tc>
          <w:tcPr>
            <w:tcW w:w="6025" w:type="dxa"/>
            <w:vAlign w:val="center"/>
          </w:tcPr>
          <w:p w14:paraId="17B948CB" w14:textId="5C363E8F" w:rsidR="00C5487D" w:rsidRPr="00C63479" w:rsidRDefault="00C63479" w:rsidP="00C5487D">
            <w:pPr>
              <w:pStyle w:val="Bodycopy"/>
              <w:rPr>
                <w:iCs/>
                <w:color w:val="548DD4" w:themeColor="text2" w:themeTint="99"/>
              </w:rPr>
            </w:pPr>
            <w:r w:rsidRPr="00C63479">
              <w:rPr>
                <w:iCs/>
                <w:color w:val="auto"/>
              </w:rPr>
              <w:t>N/A</w:t>
            </w:r>
          </w:p>
        </w:tc>
      </w:tr>
    </w:tbl>
    <w:p w14:paraId="03265C72" w14:textId="77777777" w:rsidR="00C5487D" w:rsidRDefault="00C5487D" w:rsidP="00010FE5">
      <w:pPr>
        <w:pStyle w:val="Bodycopy"/>
        <w:rPr>
          <w:b/>
          <w:u w:val="single"/>
          <w:lang w:val="en-GB"/>
        </w:rPr>
      </w:pPr>
    </w:p>
    <w:p w14:paraId="71B53A4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089D731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311471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8E14AD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60031BB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080ABCC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4B9B4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69101C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FD38D5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47A168C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3ABFEA87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F95059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03ABA6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7EDCD1A6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7863BF0B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25A4FF03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5D7CCDD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02DB0BA9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285B0FEA" w14:textId="77777777" w:rsidR="00010FE5" w:rsidRDefault="00B94A98" w:rsidP="00010FE5">
      <w:pPr>
        <w:pStyle w:val="Heading1"/>
      </w:pPr>
      <w:bookmarkStart w:id="12" w:name="_Toc534297537"/>
      <w:r>
        <w:t>Technical Unit Test plan results</w:t>
      </w:r>
      <w:bookmarkEnd w:id="12"/>
    </w:p>
    <w:p w14:paraId="487E3C5B" w14:textId="77777777" w:rsidR="000408EE" w:rsidRPr="000408EE" w:rsidRDefault="000408EE" w:rsidP="000408EE">
      <w:pPr>
        <w:pStyle w:val="Bodycopy"/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009"/>
        <w:gridCol w:w="1497"/>
        <w:gridCol w:w="2006"/>
        <w:gridCol w:w="2268"/>
        <w:gridCol w:w="1887"/>
      </w:tblGrid>
      <w:tr w:rsidR="00E5567A" w:rsidRPr="000B0C01" w14:paraId="0FA70C33" w14:textId="77777777" w:rsidTr="00003993">
        <w:trPr>
          <w:trHeight w:val="300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bookmarkEnd w:id="9"/>
          <w:bookmarkEnd w:id="10"/>
          <w:p w14:paraId="147E63F3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Step</w:t>
            </w:r>
            <w:r w:rsidRPr="000B0C01">
              <w:rPr>
                <w:rFonts w:cs="Arial"/>
                <w:color w:val="FFFFFF"/>
              </w:rPr>
              <w:t> </w:t>
            </w:r>
          </w:p>
          <w:p w14:paraId="4FCD2AA2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#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0CE95C07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Test Type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6F7C1D7B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Scenario Title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0783E695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Steps Performed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6A318F02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Expected Results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</w:tcPr>
          <w:p w14:paraId="0A48385D" w14:textId="77777777" w:rsidR="00E5567A" w:rsidRPr="000B0C01" w:rsidRDefault="00E5567A">
            <w:pPr>
              <w:textAlignment w:val="baseline"/>
              <w:rPr>
                <w:rFonts w:cs="Arial"/>
                <w:b/>
                <w:bCs/>
                <w:color w:val="FFFFFF"/>
              </w:rPr>
            </w:pPr>
            <w:r>
              <w:rPr>
                <w:rFonts w:cs="Arial"/>
                <w:b/>
                <w:bCs/>
                <w:color w:val="FFFFFF"/>
              </w:rPr>
              <w:t>Actual Results</w:t>
            </w:r>
          </w:p>
        </w:tc>
      </w:tr>
      <w:tr w:rsidR="00003993" w14:paraId="554A597C" w14:textId="77777777" w:rsidTr="00003993">
        <w:trPr>
          <w:trHeight w:val="1320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8BADC9" w14:textId="0A6A0BD6" w:rsidR="00003993" w:rsidRPr="000B0C01" w:rsidRDefault="00003993" w:rsidP="00003993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1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96C6C6" w14:textId="4AEA362C" w:rsidR="00003993" w:rsidRPr="000B0C01" w:rsidRDefault="00003993" w:rsidP="00003993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Positive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5449BC" w14:textId="5A435DA2" w:rsidR="00003993" w:rsidRPr="000B0C01" w:rsidRDefault="00003993" w:rsidP="00003993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Search Functional location in SAM using sort field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831F86" w14:textId="79722BA4" w:rsidR="00003993" w:rsidRPr="000B0C01" w:rsidRDefault="00003993" w:rsidP="00003993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 xml:space="preserve">Login to SAM </w:t>
            </w:r>
            <w:r>
              <w:rPr>
                <w:rStyle w:val="normaltextrun"/>
                <w:rFonts w:ascii="Wingdings" w:hAnsi="Wingdings" w:cs="Segoe UI"/>
              </w:rPr>
              <w:t>à</w:t>
            </w:r>
            <w:r>
              <w:rPr>
                <w:rStyle w:val="normaltextrun"/>
                <w:rFonts w:cs="Arial"/>
              </w:rPr>
              <w:t xml:space="preserve">Go to </w:t>
            </w:r>
            <w:r>
              <w:rPr>
                <w:rStyle w:val="normaltextrun"/>
                <w:rFonts w:ascii="Wingdings" w:hAnsi="Wingdings" w:cs="Segoe UI"/>
              </w:rPr>
              <w:t>à</w:t>
            </w:r>
            <w:r>
              <w:rPr>
                <w:rStyle w:val="normaltextrun"/>
                <w:rFonts w:cs="Arial"/>
              </w:rPr>
              <w:t xml:space="preserve"> Functional location list </w:t>
            </w:r>
            <w:proofErr w:type="spellStart"/>
            <w:r>
              <w:rPr>
                <w:rStyle w:val="normaltextrun"/>
                <w:rFonts w:cs="Arial"/>
              </w:rPr>
              <w:t>page</w:t>
            </w:r>
            <w:r>
              <w:rPr>
                <w:rStyle w:val="normaltextrun"/>
                <w:rFonts w:ascii="Wingdings" w:hAnsi="Wingdings" w:cs="Segoe UI"/>
              </w:rPr>
              <w:t>à</w:t>
            </w:r>
            <w:r>
              <w:rPr>
                <w:rStyle w:val="normaltextrun"/>
                <w:rFonts w:cs="Arial"/>
              </w:rPr>
              <w:t>Enter</w:t>
            </w:r>
            <w:proofErr w:type="spellEnd"/>
            <w:r>
              <w:rPr>
                <w:rStyle w:val="normaltextrun"/>
                <w:rFonts w:cs="Arial"/>
              </w:rPr>
              <w:t xml:space="preserve"> sort field in the search box 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5D3006" w14:textId="42B00F4E" w:rsidR="00003993" w:rsidRPr="000B0C01" w:rsidRDefault="00003993" w:rsidP="00003993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 xml:space="preserve">User must see functional location that matches with the </w:t>
            </w:r>
            <w:proofErr w:type="spellStart"/>
            <w:r>
              <w:rPr>
                <w:rStyle w:val="normaltextrun"/>
                <w:rFonts w:cs="Arial"/>
              </w:rPr>
              <w:t>sortfield</w:t>
            </w:r>
            <w:proofErr w:type="spellEnd"/>
            <w:r>
              <w:rPr>
                <w:rStyle w:val="eop"/>
                <w:rFonts w:cs="Arial"/>
              </w:rPr>
              <w:t> </w:t>
            </w:r>
          </w:p>
        </w:tc>
        <w:bookmarkStart w:id="13" w:name="_MON_1768321743"/>
        <w:bookmarkEnd w:id="13"/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80F93" w14:textId="15067598" w:rsidR="00003993" w:rsidRDefault="00B27CE9" w:rsidP="00003993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object w:dxaOrig="1508" w:dyaOrig="982" w14:anchorId="33D9F7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75.2pt;height:48.85pt" o:ole="">
                  <v:imagedata r:id="rId17" o:title=""/>
                </v:shape>
                <o:OLEObject Type="Embed" ProgID="Word.Document.12" ShapeID="_x0000_i1028" DrawAspect="Icon" ObjectID="_1768321849" r:id="rId18">
                  <o:FieldCodes>\s</o:FieldCodes>
                </o:OLEObject>
              </w:object>
            </w:r>
          </w:p>
        </w:tc>
      </w:tr>
      <w:tr w:rsidR="00003993" w14:paraId="23DD422F" w14:textId="77777777" w:rsidTr="00003993">
        <w:trPr>
          <w:trHeight w:val="1320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E41CA4" w14:textId="785C4D52" w:rsidR="00003993" w:rsidRDefault="00003993" w:rsidP="00003993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t>2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F2BA854" w14:textId="727E8DC3" w:rsidR="00003993" w:rsidRDefault="00003993" w:rsidP="00003993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t>Negative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E575F6" w14:textId="06595F08" w:rsidR="00003993" w:rsidRDefault="00003993" w:rsidP="00003993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>Search Functional location in SAM using incorrect sort field</w:t>
            </w:r>
            <w:r>
              <w:rPr>
                <w:rStyle w:val="eop"/>
                <w:rFonts w:cs="Arial"/>
                <w:color w:val="000000"/>
                <w:shd w:val="clear" w:color="auto" w:fill="FFFFFF"/>
              </w:rPr>
              <w:t> 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EB10DE" w14:textId="538DCDE6" w:rsidR="00003993" w:rsidRDefault="00003993" w:rsidP="00003993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 xml:space="preserve">Login to SAM </w:t>
            </w:r>
            <w:r>
              <w:rPr>
                <w:rStyle w:val="normaltextrun"/>
                <w:rFonts w:ascii="Wingdings" w:hAnsi="Wingdings"/>
                <w:color w:val="000000"/>
                <w:shd w:val="clear" w:color="auto" w:fill="FFFFFF"/>
              </w:rPr>
              <w:t>à</w:t>
            </w: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 xml:space="preserve">Go to </w:t>
            </w:r>
            <w:r>
              <w:rPr>
                <w:rStyle w:val="normaltextrun"/>
                <w:rFonts w:ascii="Wingdings" w:hAnsi="Wingdings"/>
                <w:color w:val="000000"/>
                <w:shd w:val="clear" w:color="auto" w:fill="FFFFFF"/>
              </w:rPr>
              <w:t>à</w:t>
            </w: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 xml:space="preserve"> Functional location list </w:t>
            </w:r>
            <w:proofErr w:type="spellStart"/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>page</w:t>
            </w:r>
            <w:r>
              <w:rPr>
                <w:rStyle w:val="normaltextrun"/>
                <w:rFonts w:ascii="Wingdings" w:hAnsi="Wingdings"/>
                <w:color w:val="000000"/>
                <w:shd w:val="clear" w:color="auto" w:fill="FFFFFF"/>
              </w:rPr>
              <w:t>à</w:t>
            </w: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>Enter</w:t>
            </w:r>
            <w:proofErr w:type="spellEnd"/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 xml:space="preserve"> sort field in the search box </w:t>
            </w:r>
            <w:r>
              <w:rPr>
                <w:rStyle w:val="eop"/>
                <w:rFonts w:cs="Arial"/>
                <w:color w:val="000000"/>
                <w:shd w:val="clear" w:color="auto" w:fill="FFFFFF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F2FED3" w14:textId="53E7F615" w:rsidR="00003993" w:rsidRDefault="00003993" w:rsidP="00003993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 xml:space="preserve">User should </w:t>
            </w:r>
            <w:proofErr w:type="gramStart"/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>not  see</w:t>
            </w:r>
            <w:proofErr w:type="gramEnd"/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 xml:space="preserve"> any functional location</w:t>
            </w:r>
            <w:r>
              <w:rPr>
                <w:rStyle w:val="eop"/>
                <w:rFonts w:cs="Arial"/>
                <w:color w:val="000000"/>
                <w:shd w:val="clear" w:color="auto" w:fill="FFFFFF"/>
              </w:rPr>
              <w:t> </w:t>
            </w:r>
          </w:p>
        </w:tc>
        <w:bookmarkStart w:id="14" w:name="_MON_1768321767"/>
        <w:bookmarkEnd w:id="14"/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6A6E3" w14:textId="5E2BD9E1" w:rsidR="00003993" w:rsidRDefault="00B27CE9" w:rsidP="00003993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object w:dxaOrig="1508" w:dyaOrig="982" w14:anchorId="53528512">
                <v:shape id="_x0000_i1029" type="#_x0000_t75" style="width:75.2pt;height:48.85pt" o:ole="">
                  <v:imagedata r:id="rId19" o:title=""/>
                </v:shape>
                <o:OLEObject Type="Embed" ProgID="Word.Document.12" ShapeID="_x0000_i1029" DrawAspect="Icon" ObjectID="_1768321850" r:id="rId20">
                  <o:FieldCodes>\s</o:FieldCodes>
                </o:OLEObject>
              </w:object>
            </w:r>
          </w:p>
        </w:tc>
      </w:tr>
    </w:tbl>
    <w:p w14:paraId="643E96FE" w14:textId="77777777" w:rsidR="004374D2" w:rsidRPr="0040061C" w:rsidRDefault="004374D2" w:rsidP="003C4655">
      <w:pPr>
        <w:pStyle w:val="Bodycopy"/>
        <w:rPr>
          <w:b/>
          <w:u w:val="single"/>
        </w:rPr>
      </w:pPr>
    </w:p>
    <w:sectPr w:rsidR="004374D2" w:rsidRPr="0040061C" w:rsidSect="004A5441">
      <w:pgSz w:w="12240" w:h="15840" w:code="1"/>
      <w:pgMar w:top="1440" w:right="1440" w:bottom="634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A1B2E" w14:textId="77777777" w:rsidR="00225A24" w:rsidRDefault="00225A24">
      <w:r>
        <w:separator/>
      </w:r>
    </w:p>
    <w:p w14:paraId="14318310" w14:textId="77777777" w:rsidR="00225A24" w:rsidRDefault="00225A24"/>
    <w:p w14:paraId="4A7DBE00" w14:textId="77777777" w:rsidR="00225A24" w:rsidRDefault="00225A24"/>
  </w:endnote>
  <w:endnote w:type="continuationSeparator" w:id="0">
    <w:p w14:paraId="6B364AF7" w14:textId="77777777" w:rsidR="00225A24" w:rsidRDefault="00225A24">
      <w:r>
        <w:continuationSeparator/>
      </w:r>
    </w:p>
    <w:p w14:paraId="1CE6D227" w14:textId="77777777" w:rsidR="00225A24" w:rsidRDefault="00225A24"/>
    <w:p w14:paraId="5E18F5B6" w14:textId="77777777" w:rsidR="00225A24" w:rsidRDefault="00225A24"/>
  </w:endnote>
  <w:endnote w:type="continuationNotice" w:id="1">
    <w:p w14:paraId="09E325A2" w14:textId="77777777" w:rsidR="00225A24" w:rsidRDefault="00225A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11228" w14:textId="77777777" w:rsidR="00563EC6" w:rsidRDefault="00563E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76C1F" w14:textId="77777777" w:rsidR="0000607D" w:rsidRDefault="0000607D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53"/>
      <w:gridCol w:w="3136"/>
      <w:gridCol w:w="3161"/>
    </w:tblGrid>
    <w:tr w:rsidR="0000607D" w14:paraId="70AD4A7F" w14:textId="77777777" w:rsidTr="000F0914">
      <w:trPr>
        <w:tblCellSpacing w:w="20" w:type="dxa"/>
      </w:trPr>
      <w:tc>
        <w:tcPr>
          <w:tcW w:w="3192" w:type="dxa"/>
        </w:tcPr>
        <w:p w14:paraId="3A3B9A5C" w14:textId="627180FF" w:rsidR="0000607D" w:rsidRPr="000F0914" w:rsidRDefault="004F2712" w:rsidP="003C4655">
          <w:pPr>
            <w:pStyle w:val="Footer"/>
            <w:jc w:val="both"/>
            <w:rPr>
              <w:rFonts w:cs="Arial"/>
            </w:rPr>
          </w:pPr>
          <w:r>
            <w:fldChar w:fldCharType="begin"/>
          </w:r>
          <w:r>
            <w:instrText xml:space="preserve"> DATE \@ "d-MMM-yy" </w:instrText>
          </w:r>
          <w:r>
            <w:fldChar w:fldCharType="separate"/>
          </w:r>
          <w:r w:rsidR="00C20075">
            <w:rPr>
              <w:noProof/>
            </w:rPr>
            <w:t>1-Feb-24</w:t>
          </w:r>
          <w:r>
            <w:fldChar w:fldCharType="end"/>
          </w:r>
        </w:p>
      </w:tc>
      <w:tc>
        <w:tcPr>
          <w:tcW w:w="3192" w:type="dxa"/>
        </w:tcPr>
        <w:p w14:paraId="1B9D7EA3" w14:textId="77777777" w:rsidR="0000607D" w:rsidRPr="000F0914" w:rsidRDefault="0000607D" w:rsidP="000F0914">
          <w:pPr>
            <w:pStyle w:val="Footer"/>
            <w:jc w:val="center"/>
            <w:rPr>
              <w:rFonts w:cs="Arial"/>
            </w:rPr>
          </w:pPr>
          <w:r w:rsidRPr="000F0914">
            <w:rPr>
              <w:rFonts w:cs="Arial"/>
            </w:rPr>
            <w:t xml:space="preserve">Page </w:t>
          </w:r>
          <w:r w:rsidRPr="000F0914">
            <w:rPr>
              <w:rFonts w:cs="Arial"/>
            </w:rPr>
            <w:fldChar w:fldCharType="begin"/>
          </w:r>
          <w:r w:rsidRPr="000F0914">
            <w:rPr>
              <w:rFonts w:cs="Arial"/>
            </w:rPr>
            <w:instrText xml:space="preserve"> PAGE  \* roman  \* MERGEFORMAT </w:instrText>
          </w:r>
          <w:r w:rsidRPr="000F0914">
            <w:rPr>
              <w:rFonts w:cs="Arial"/>
            </w:rPr>
            <w:fldChar w:fldCharType="separate"/>
          </w:r>
          <w:r w:rsidR="00BA055F">
            <w:rPr>
              <w:rFonts w:cs="Arial"/>
              <w:noProof/>
            </w:rPr>
            <w:t>v</w:t>
          </w:r>
          <w:r w:rsidRPr="000F0914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040FE412" w14:textId="77777777" w:rsidR="0000607D" w:rsidRPr="003C4655" w:rsidRDefault="002B6143" w:rsidP="003C4655">
          <w:pPr>
            <w:pStyle w:val="Footer"/>
            <w:jc w:val="right"/>
            <w:rPr>
              <w:rFonts w:cs="Arial"/>
            </w:rPr>
          </w:pPr>
          <w:r>
            <w:rPr>
              <w:rFonts w:cs="Arial"/>
            </w:rPr>
            <w:t>Mosaic GDA</w:t>
          </w:r>
        </w:p>
      </w:tc>
    </w:tr>
  </w:tbl>
  <w:p w14:paraId="430FE0AC" w14:textId="77777777" w:rsidR="0000607D" w:rsidRDefault="0000607D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10441" w14:textId="77777777" w:rsidR="00563EC6" w:rsidRDefault="00563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1A167" w14:textId="77777777" w:rsidR="00225A24" w:rsidRDefault="00225A24">
      <w:r>
        <w:separator/>
      </w:r>
    </w:p>
    <w:p w14:paraId="7129D910" w14:textId="77777777" w:rsidR="00225A24" w:rsidRDefault="00225A24"/>
    <w:p w14:paraId="6D79232F" w14:textId="77777777" w:rsidR="00225A24" w:rsidRDefault="00225A24"/>
  </w:footnote>
  <w:footnote w:type="continuationSeparator" w:id="0">
    <w:p w14:paraId="6B1D2DBA" w14:textId="77777777" w:rsidR="00225A24" w:rsidRDefault="00225A24">
      <w:r>
        <w:continuationSeparator/>
      </w:r>
    </w:p>
    <w:p w14:paraId="59702BF5" w14:textId="77777777" w:rsidR="00225A24" w:rsidRDefault="00225A24"/>
    <w:p w14:paraId="3F534BB7" w14:textId="77777777" w:rsidR="00225A24" w:rsidRDefault="00225A24"/>
  </w:footnote>
  <w:footnote w:type="continuationNotice" w:id="1">
    <w:p w14:paraId="20F174CC" w14:textId="77777777" w:rsidR="00225A24" w:rsidRDefault="00225A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D7870" w14:textId="77777777" w:rsidR="00563EC6" w:rsidRDefault="00563E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Layout w:type="fixed"/>
      <w:tblLook w:val="0000" w:firstRow="0" w:lastRow="0" w:firstColumn="0" w:lastColumn="0" w:noHBand="0" w:noVBand="0"/>
    </w:tblPr>
    <w:tblGrid>
      <w:gridCol w:w="2718"/>
      <w:gridCol w:w="5040"/>
      <w:gridCol w:w="2160"/>
    </w:tblGrid>
    <w:tr w:rsidR="00DB1DA0" w:rsidRPr="00F023A2" w14:paraId="185FE5BE" w14:textId="77777777" w:rsidTr="00FB24B2">
      <w:tc>
        <w:tcPr>
          <w:tcW w:w="2718" w:type="dxa"/>
        </w:tcPr>
        <w:p w14:paraId="7C6C670F" w14:textId="77777777" w:rsidR="00DB1DA0" w:rsidRPr="00E03656" w:rsidRDefault="00DB1DA0" w:rsidP="00DB1DA0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0ED1E2D" wp14:editId="03AB9F16">
                <wp:extent cx="1574165" cy="294005"/>
                <wp:effectExtent l="0" t="0" r="6985" b="0"/>
                <wp:docPr id="1" name="Picture 1" descr="deloit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loit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4165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65BAB1D8" w14:textId="77777777" w:rsidR="00DB1DA0" w:rsidRDefault="00DB1DA0" w:rsidP="00DB1DA0">
          <w:pPr>
            <w:pStyle w:val="Header"/>
            <w:rPr>
              <w:sz w:val="16"/>
            </w:rPr>
          </w:pPr>
          <w:r>
            <w:rPr>
              <w:sz w:val="16"/>
            </w:rPr>
            <w:t>Technical Unit Testing Document</w:t>
          </w:r>
        </w:p>
        <w:p w14:paraId="46458E00" w14:textId="77777777" w:rsidR="00DB1DA0" w:rsidRDefault="00DB1DA0" w:rsidP="00DB1DA0">
          <w:pPr>
            <w:pStyle w:val="Header"/>
            <w:rPr>
              <w:sz w:val="16"/>
            </w:rPr>
          </w:pPr>
        </w:p>
        <w:p w14:paraId="75656A5E" w14:textId="37CC3B63" w:rsidR="00DB1DA0" w:rsidRPr="00C10A58" w:rsidRDefault="00DB1DA0" w:rsidP="00DB1DA0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sz w:val="16"/>
            </w:rPr>
            <w:t>TUT</w:t>
          </w:r>
          <w:r w:rsidR="009E288D">
            <w:rPr>
              <w:sz w:val="16"/>
            </w:rPr>
            <w:t>_OTC_</w:t>
          </w:r>
          <w:r w:rsidR="00687412">
            <w:rPr>
              <w:sz w:val="16"/>
            </w:rPr>
            <w:t>E172 FPD Dashboard</w:t>
          </w:r>
        </w:p>
      </w:tc>
      <w:tc>
        <w:tcPr>
          <w:tcW w:w="2160" w:type="dxa"/>
        </w:tcPr>
        <w:p w14:paraId="4EAE8638" w14:textId="77777777" w:rsidR="00DB1DA0" w:rsidRPr="0049677E" w:rsidRDefault="00DB1DA0" w:rsidP="00DB1DA0">
          <w:pPr>
            <w:pStyle w:val="Header"/>
            <w:jc w:val="left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6A02B055" wp14:editId="0433A691">
                <wp:extent cx="1155065" cy="428263"/>
                <wp:effectExtent l="0" t="0" r="698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107" b="18030"/>
                        <a:stretch/>
                      </pic:blipFill>
                      <pic:spPr bwMode="auto">
                        <a:xfrm>
                          <a:off x="0" y="0"/>
                          <a:ext cx="1155065" cy="4282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ED41957" w14:textId="12D3E097" w:rsidR="0000607D" w:rsidRPr="00DB1DA0" w:rsidRDefault="00000000" w:rsidP="00DB1DA0">
    <w:pPr>
      <w:tabs>
        <w:tab w:val="left" w:pos="7230"/>
      </w:tabs>
      <w:jc w:val="right"/>
    </w:pPr>
    <w:r>
      <w:pict w14:anchorId="700B4BEB">
        <v:rect id="_x0000_i1025" style="width:540pt;height:1pt" o:hralign="center" o:hrstd="t" o:hrnoshade="t" o:hr="t" fillcolor="#002776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2E66F" w14:textId="77777777" w:rsidR="00563EC6" w:rsidRDefault="00563EC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WIVPaz3q8iPLK" int2:id="EatH2D8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F5C08A5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0A16D4"/>
    <w:multiLevelType w:val="multilevel"/>
    <w:tmpl w:val="02364D62"/>
    <w:numStyleLink w:val="List1"/>
  </w:abstractNum>
  <w:abstractNum w:abstractNumId="11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AA97259"/>
    <w:multiLevelType w:val="multilevel"/>
    <w:tmpl w:val="DDBE6F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1061C"/>
    <w:multiLevelType w:val="hybridMultilevel"/>
    <w:tmpl w:val="8EAE0BF0"/>
    <w:lvl w:ilvl="0" w:tplc="3476F1FA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6262B12"/>
    <w:multiLevelType w:val="hybridMultilevel"/>
    <w:tmpl w:val="1E60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F2525F"/>
    <w:multiLevelType w:val="multilevel"/>
    <w:tmpl w:val="008C5ADE"/>
    <w:numStyleLink w:val="Style3"/>
  </w:abstractNum>
  <w:abstractNum w:abstractNumId="19" w15:restartNumberingAfterBreak="0">
    <w:nsid w:val="34613346"/>
    <w:multiLevelType w:val="hybridMultilevel"/>
    <w:tmpl w:val="A2A4E334"/>
    <w:lvl w:ilvl="0" w:tplc="CF488D8C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0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C2F97"/>
    <w:multiLevelType w:val="hybridMultilevel"/>
    <w:tmpl w:val="1472D3DE"/>
    <w:lvl w:ilvl="0" w:tplc="EBD6FFC0">
      <w:start w:val="1"/>
      <w:numFmt w:val="lowerLetter"/>
      <w:pStyle w:val="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3764B5F"/>
    <w:multiLevelType w:val="hybridMultilevel"/>
    <w:tmpl w:val="62B40622"/>
    <w:lvl w:ilvl="0" w:tplc="B75A8F30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3" w15:restartNumberingAfterBreak="0">
    <w:nsid w:val="50B75170"/>
    <w:multiLevelType w:val="hybridMultilevel"/>
    <w:tmpl w:val="7AC69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5" w15:restartNumberingAfterBreak="0">
    <w:nsid w:val="6E1E510B"/>
    <w:multiLevelType w:val="hybridMultilevel"/>
    <w:tmpl w:val="9EC0A52E"/>
    <w:lvl w:ilvl="0" w:tplc="6534E564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C85744"/>
    <w:multiLevelType w:val="hybridMultilevel"/>
    <w:tmpl w:val="25D81108"/>
    <w:lvl w:ilvl="0" w:tplc="16ECE056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D95087"/>
    <w:multiLevelType w:val="hybridMultilevel"/>
    <w:tmpl w:val="0126688A"/>
    <w:lvl w:ilvl="0" w:tplc="D274674A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720AD"/>
    <w:multiLevelType w:val="hybridMultilevel"/>
    <w:tmpl w:val="4224DD20"/>
    <w:lvl w:ilvl="0" w:tplc="82D24EB4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17305062">
    <w:abstractNumId w:val="15"/>
  </w:num>
  <w:num w:numId="2" w16cid:durableId="1664814343">
    <w:abstractNumId w:val="24"/>
  </w:num>
  <w:num w:numId="3" w16cid:durableId="523059421">
    <w:abstractNumId w:val="12"/>
  </w:num>
  <w:num w:numId="4" w16cid:durableId="1245190451">
    <w:abstractNumId w:val="28"/>
  </w:num>
  <w:num w:numId="5" w16cid:durableId="1019349965">
    <w:abstractNumId w:val="8"/>
  </w:num>
  <w:num w:numId="6" w16cid:durableId="863983425">
    <w:abstractNumId w:val="7"/>
  </w:num>
  <w:num w:numId="7" w16cid:durableId="173231070">
    <w:abstractNumId w:val="6"/>
  </w:num>
  <w:num w:numId="8" w16cid:durableId="1806657253">
    <w:abstractNumId w:val="5"/>
  </w:num>
  <w:num w:numId="9" w16cid:durableId="819541555">
    <w:abstractNumId w:val="4"/>
  </w:num>
  <w:num w:numId="10" w16cid:durableId="253824515">
    <w:abstractNumId w:val="2"/>
  </w:num>
  <w:num w:numId="11" w16cid:durableId="169175530">
    <w:abstractNumId w:val="1"/>
  </w:num>
  <w:num w:numId="12" w16cid:durableId="145977312">
    <w:abstractNumId w:val="0"/>
  </w:num>
  <w:num w:numId="13" w16cid:durableId="986058141">
    <w:abstractNumId w:val="13"/>
  </w:num>
  <w:num w:numId="14" w16cid:durableId="1210875706">
    <w:abstractNumId w:val="20"/>
  </w:num>
  <w:num w:numId="15" w16cid:durableId="1846280631">
    <w:abstractNumId w:val="30"/>
  </w:num>
  <w:num w:numId="16" w16cid:durableId="1157653867">
    <w:abstractNumId w:val="16"/>
  </w:num>
  <w:num w:numId="17" w16cid:durableId="1669475936">
    <w:abstractNumId w:val="10"/>
  </w:num>
  <w:num w:numId="18" w16cid:durableId="176505470">
    <w:abstractNumId w:val="9"/>
  </w:num>
  <w:num w:numId="19" w16cid:durableId="69088178">
    <w:abstractNumId w:val="29"/>
  </w:num>
  <w:num w:numId="20" w16cid:durableId="225994446">
    <w:abstractNumId w:val="27"/>
  </w:num>
  <w:num w:numId="21" w16cid:durableId="217018625">
    <w:abstractNumId w:val="25"/>
  </w:num>
  <w:num w:numId="22" w16cid:durableId="1464154146">
    <w:abstractNumId w:val="3"/>
  </w:num>
  <w:num w:numId="23" w16cid:durableId="2099909658">
    <w:abstractNumId w:val="19"/>
  </w:num>
  <w:num w:numId="24" w16cid:durableId="1854999837">
    <w:abstractNumId w:val="31"/>
  </w:num>
  <w:num w:numId="25" w16cid:durableId="723213572">
    <w:abstractNumId w:val="26"/>
  </w:num>
  <w:num w:numId="26" w16cid:durableId="966399901">
    <w:abstractNumId w:val="22"/>
  </w:num>
  <w:num w:numId="27" w16cid:durableId="661851827">
    <w:abstractNumId w:val="32"/>
  </w:num>
  <w:num w:numId="28" w16cid:durableId="2022582645">
    <w:abstractNumId w:val="11"/>
  </w:num>
  <w:num w:numId="29" w16cid:durableId="1064180286">
    <w:abstractNumId w:val="14"/>
  </w:num>
  <w:num w:numId="30" w16cid:durableId="1063069349">
    <w:abstractNumId w:val="21"/>
  </w:num>
  <w:num w:numId="31" w16cid:durableId="950938602">
    <w:abstractNumId w:val="18"/>
  </w:num>
  <w:num w:numId="32" w16cid:durableId="369115143">
    <w:abstractNumId w:val="17"/>
  </w:num>
  <w:num w:numId="33" w16cid:durableId="2111776234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intFractionalCharacterWidth/>
  <w:hideSpellingErrors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AD"/>
    <w:rsid w:val="000006EA"/>
    <w:rsid w:val="00001175"/>
    <w:rsid w:val="00001595"/>
    <w:rsid w:val="00003274"/>
    <w:rsid w:val="00003993"/>
    <w:rsid w:val="00003A77"/>
    <w:rsid w:val="0000607D"/>
    <w:rsid w:val="00006C5E"/>
    <w:rsid w:val="000070C0"/>
    <w:rsid w:val="00007F22"/>
    <w:rsid w:val="00010D20"/>
    <w:rsid w:val="00010FE5"/>
    <w:rsid w:val="00011821"/>
    <w:rsid w:val="00012065"/>
    <w:rsid w:val="000125D5"/>
    <w:rsid w:val="00015418"/>
    <w:rsid w:val="00022453"/>
    <w:rsid w:val="000228FD"/>
    <w:rsid w:val="0002381C"/>
    <w:rsid w:val="00027470"/>
    <w:rsid w:val="000302E3"/>
    <w:rsid w:val="00033139"/>
    <w:rsid w:val="0003318C"/>
    <w:rsid w:val="0003495A"/>
    <w:rsid w:val="00034BA5"/>
    <w:rsid w:val="00035DDE"/>
    <w:rsid w:val="00036FF6"/>
    <w:rsid w:val="000408EE"/>
    <w:rsid w:val="00040EEB"/>
    <w:rsid w:val="00042038"/>
    <w:rsid w:val="00042B3B"/>
    <w:rsid w:val="000430CE"/>
    <w:rsid w:val="000447F2"/>
    <w:rsid w:val="00051710"/>
    <w:rsid w:val="000517AD"/>
    <w:rsid w:val="00053634"/>
    <w:rsid w:val="000564E7"/>
    <w:rsid w:val="000609AB"/>
    <w:rsid w:val="00061C11"/>
    <w:rsid w:val="0006203A"/>
    <w:rsid w:val="00062751"/>
    <w:rsid w:val="00067498"/>
    <w:rsid w:val="000708B4"/>
    <w:rsid w:val="00073898"/>
    <w:rsid w:val="000762ED"/>
    <w:rsid w:val="0007689F"/>
    <w:rsid w:val="0007733A"/>
    <w:rsid w:val="00077738"/>
    <w:rsid w:val="000777A1"/>
    <w:rsid w:val="0007788D"/>
    <w:rsid w:val="00077C7C"/>
    <w:rsid w:val="00083631"/>
    <w:rsid w:val="000839ED"/>
    <w:rsid w:val="00084E59"/>
    <w:rsid w:val="000850D5"/>
    <w:rsid w:val="00085D81"/>
    <w:rsid w:val="00094AEC"/>
    <w:rsid w:val="0009543F"/>
    <w:rsid w:val="0009600C"/>
    <w:rsid w:val="000A1684"/>
    <w:rsid w:val="000A4074"/>
    <w:rsid w:val="000A4EF2"/>
    <w:rsid w:val="000A651D"/>
    <w:rsid w:val="000B00EF"/>
    <w:rsid w:val="000B2955"/>
    <w:rsid w:val="000B2B80"/>
    <w:rsid w:val="000B7120"/>
    <w:rsid w:val="000B7CD0"/>
    <w:rsid w:val="000C37AC"/>
    <w:rsid w:val="000C48D8"/>
    <w:rsid w:val="000C4A41"/>
    <w:rsid w:val="000C4BF4"/>
    <w:rsid w:val="000C56DE"/>
    <w:rsid w:val="000C6CE8"/>
    <w:rsid w:val="000C7704"/>
    <w:rsid w:val="000D1627"/>
    <w:rsid w:val="000D76B2"/>
    <w:rsid w:val="000E0112"/>
    <w:rsid w:val="000E1F25"/>
    <w:rsid w:val="000E286A"/>
    <w:rsid w:val="000E3648"/>
    <w:rsid w:val="000E3CE2"/>
    <w:rsid w:val="000E6535"/>
    <w:rsid w:val="000E65E3"/>
    <w:rsid w:val="000F0914"/>
    <w:rsid w:val="000F1D88"/>
    <w:rsid w:val="0010050A"/>
    <w:rsid w:val="00100F4B"/>
    <w:rsid w:val="001054A8"/>
    <w:rsid w:val="00105EBC"/>
    <w:rsid w:val="00107256"/>
    <w:rsid w:val="00110018"/>
    <w:rsid w:val="00110600"/>
    <w:rsid w:val="00113213"/>
    <w:rsid w:val="00115412"/>
    <w:rsid w:val="001168D6"/>
    <w:rsid w:val="00116B96"/>
    <w:rsid w:val="00116FE3"/>
    <w:rsid w:val="00120898"/>
    <w:rsid w:val="001223D8"/>
    <w:rsid w:val="0012250A"/>
    <w:rsid w:val="00125C8B"/>
    <w:rsid w:val="00126C4C"/>
    <w:rsid w:val="0013198F"/>
    <w:rsid w:val="00131FB9"/>
    <w:rsid w:val="00132E97"/>
    <w:rsid w:val="00134AA9"/>
    <w:rsid w:val="00134F1E"/>
    <w:rsid w:val="00136306"/>
    <w:rsid w:val="00136E8B"/>
    <w:rsid w:val="00140E7B"/>
    <w:rsid w:val="00141916"/>
    <w:rsid w:val="00142008"/>
    <w:rsid w:val="00150FAD"/>
    <w:rsid w:val="0015255D"/>
    <w:rsid w:val="00153F26"/>
    <w:rsid w:val="00161E54"/>
    <w:rsid w:val="001653A4"/>
    <w:rsid w:val="00166687"/>
    <w:rsid w:val="00166A9C"/>
    <w:rsid w:val="0016735B"/>
    <w:rsid w:val="00171560"/>
    <w:rsid w:val="00173EC8"/>
    <w:rsid w:val="00175AD0"/>
    <w:rsid w:val="001766A9"/>
    <w:rsid w:val="00176BE9"/>
    <w:rsid w:val="0017789E"/>
    <w:rsid w:val="00177F00"/>
    <w:rsid w:val="00183CBF"/>
    <w:rsid w:val="00186645"/>
    <w:rsid w:val="00187FEC"/>
    <w:rsid w:val="0019046D"/>
    <w:rsid w:val="0019081E"/>
    <w:rsid w:val="00191AC1"/>
    <w:rsid w:val="00195B91"/>
    <w:rsid w:val="001968E2"/>
    <w:rsid w:val="00196A42"/>
    <w:rsid w:val="001A083A"/>
    <w:rsid w:val="001A37FC"/>
    <w:rsid w:val="001A40DE"/>
    <w:rsid w:val="001A473F"/>
    <w:rsid w:val="001A47AB"/>
    <w:rsid w:val="001A4A58"/>
    <w:rsid w:val="001A6B78"/>
    <w:rsid w:val="001A747E"/>
    <w:rsid w:val="001A75DB"/>
    <w:rsid w:val="001B21DA"/>
    <w:rsid w:val="001B2423"/>
    <w:rsid w:val="001B35CC"/>
    <w:rsid w:val="001B3BA7"/>
    <w:rsid w:val="001B5B36"/>
    <w:rsid w:val="001B77D6"/>
    <w:rsid w:val="001C0C74"/>
    <w:rsid w:val="001C3436"/>
    <w:rsid w:val="001C6CEB"/>
    <w:rsid w:val="001D0B57"/>
    <w:rsid w:val="001D2004"/>
    <w:rsid w:val="001D4FAD"/>
    <w:rsid w:val="001D5846"/>
    <w:rsid w:val="001D5D94"/>
    <w:rsid w:val="001E1996"/>
    <w:rsid w:val="001E26F2"/>
    <w:rsid w:val="001E3F8E"/>
    <w:rsid w:val="001E4D2A"/>
    <w:rsid w:val="001E7498"/>
    <w:rsid w:val="001F078E"/>
    <w:rsid w:val="001F193B"/>
    <w:rsid w:val="001F5E80"/>
    <w:rsid w:val="001F6191"/>
    <w:rsid w:val="001F6BD3"/>
    <w:rsid w:val="001F6D0E"/>
    <w:rsid w:val="002048B1"/>
    <w:rsid w:val="00205933"/>
    <w:rsid w:val="00206926"/>
    <w:rsid w:val="00210312"/>
    <w:rsid w:val="002104FE"/>
    <w:rsid w:val="00210E72"/>
    <w:rsid w:val="002125D5"/>
    <w:rsid w:val="00214E73"/>
    <w:rsid w:val="002156A3"/>
    <w:rsid w:val="00215AFF"/>
    <w:rsid w:val="002216FD"/>
    <w:rsid w:val="002241E1"/>
    <w:rsid w:val="00224604"/>
    <w:rsid w:val="00225A24"/>
    <w:rsid w:val="002274B9"/>
    <w:rsid w:val="00227EC1"/>
    <w:rsid w:val="002321E9"/>
    <w:rsid w:val="002335EC"/>
    <w:rsid w:val="00233C56"/>
    <w:rsid w:val="002348A3"/>
    <w:rsid w:val="00234AE1"/>
    <w:rsid w:val="002404B2"/>
    <w:rsid w:val="00240AA5"/>
    <w:rsid w:val="0024227E"/>
    <w:rsid w:val="0024299A"/>
    <w:rsid w:val="00242DE6"/>
    <w:rsid w:val="002434CD"/>
    <w:rsid w:val="00243740"/>
    <w:rsid w:val="00243861"/>
    <w:rsid w:val="00247E06"/>
    <w:rsid w:val="0025004E"/>
    <w:rsid w:val="00250797"/>
    <w:rsid w:val="00252C3E"/>
    <w:rsid w:val="00254965"/>
    <w:rsid w:val="0025627D"/>
    <w:rsid w:val="002634A4"/>
    <w:rsid w:val="00263887"/>
    <w:rsid w:val="00263A77"/>
    <w:rsid w:val="00264FFA"/>
    <w:rsid w:val="00273451"/>
    <w:rsid w:val="002746A5"/>
    <w:rsid w:val="00277388"/>
    <w:rsid w:val="00280F59"/>
    <w:rsid w:val="00281049"/>
    <w:rsid w:val="00281E52"/>
    <w:rsid w:val="00283191"/>
    <w:rsid w:val="0028364D"/>
    <w:rsid w:val="002851D7"/>
    <w:rsid w:val="002860B5"/>
    <w:rsid w:val="002865A0"/>
    <w:rsid w:val="00286CCE"/>
    <w:rsid w:val="002873D8"/>
    <w:rsid w:val="002909C7"/>
    <w:rsid w:val="00291323"/>
    <w:rsid w:val="00296835"/>
    <w:rsid w:val="00296F00"/>
    <w:rsid w:val="002A00BD"/>
    <w:rsid w:val="002A08E5"/>
    <w:rsid w:val="002A527E"/>
    <w:rsid w:val="002B00EF"/>
    <w:rsid w:val="002B40F1"/>
    <w:rsid w:val="002B4216"/>
    <w:rsid w:val="002B573D"/>
    <w:rsid w:val="002B6143"/>
    <w:rsid w:val="002B6AA1"/>
    <w:rsid w:val="002C0E3F"/>
    <w:rsid w:val="002C26FF"/>
    <w:rsid w:val="002D0567"/>
    <w:rsid w:val="002D1BA1"/>
    <w:rsid w:val="002D2519"/>
    <w:rsid w:val="002D46F2"/>
    <w:rsid w:val="002D5C35"/>
    <w:rsid w:val="002E03A6"/>
    <w:rsid w:val="002E11C4"/>
    <w:rsid w:val="002E1297"/>
    <w:rsid w:val="002E71D8"/>
    <w:rsid w:val="002E73BC"/>
    <w:rsid w:val="002F016D"/>
    <w:rsid w:val="00304C99"/>
    <w:rsid w:val="00305285"/>
    <w:rsid w:val="00305EB5"/>
    <w:rsid w:val="003073B5"/>
    <w:rsid w:val="0031023E"/>
    <w:rsid w:val="00310DAE"/>
    <w:rsid w:val="003111A4"/>
    <w:rsid w:val="00311598"/>
    <w:rsid w:val="00313719"/>
    <w:rsid w:val="00314257"/>
    <w:rsid w:val="003146F0"/>
    <w:rsid w:val="003158AB"/>
    <w:rsid w:val="00317735"/>
    <w:rsid w:val="00322429"/>
    <w:rsid w:val="003226A0"/>
    <w:rsid w:val="00322C4C"/>
    <w:rsid w:val="003257C5"/>
    <w:rsid w:val="00325A9A"/>
    <w:rsid w:val="00330D8B"/>
    <w:rsid w:val="00333FEA"/>
    <w:rsid w:val="00334F07"/>
    <w:rsid w:val="00334FDD"/>
    <w:rsid w:val="003376D8"/>
    <w:rsid w:val="00340740"/>
    <w:rsid w:val="00342664"/>
    <w:rsid w:val="003431D5"/>
    <w:rsid w:val="003439FA"/>
    <w:rsid w:val="00347207"/>
    <w:rsid w:val="00352145"/>
    <w:rsid w:val="00352F65"/>
    <w:rsid w:val="003557BD"/>
    <w:rsid w:val="0035633C"/>
    <w:rsid w:val="0035666E"/>
    <w:rsid w:val="003566C3"/>
    <w:rsid w:val="00357772"/>
    <w:rsid w:val="003619EF"/>
    <w:rsid w:val="003625AC"/>
    <w:rsid w:val="003626EC"/>
    <w:rsid w:val="00363F8F"/>
    <w:rsid w:val="003662A8"/>
    <w:rsid w:val="0037001E"/>
    <w:rsid w:val="00371736"/>
    <w:rsid w:val="0037576F"/>
    <w:rsid w:val="003773CE"/>
    <w:rsid w:val="003779F7"/>
    <w:rsid w:val="00384004"/>
    <w:rsid w:val="003848B3"/>
    <w:rsid w:val="00391735"/>
    <w:rsid w:val="003922B9"/>
    <w:rsid w:val="00393A06"/>
    <w:rsid w:val="003961A5"/>
    <w:rsid w:val="00396265"/>
    <w:rsid w:val="00397326"/>
    <w:rsid w:val="0039747F"/>
    <w:rsid w:val="00397AFF"/>
    <w:rsid w:val="003A4052"/>
    <w:rsid w:val="003A5542"/>
    <w:rsid w:val="003A7442"/>
    <w:rsid w:val="003B0BB9"/>
    <w:rsid w:val="003B0FB9"/>
    <w:rsid w:val="003B421D"/>
    <w:rsid w:val="003B4D52"/>
    <w:rsid w:val="003B5C63"/>
    <w:rsid w:val="003B7919"/>
    <w:rsid w:val="003C2AC2"/>
    <w:rsid w:val="003C2E7B"/>
    <w:rsid w:val="003C30F2"/>
    <w:rsid w:val="003C4655"/>
    <w:rsid w:val="003C75A7"/>
    <w:rsid w:val="003C7AAA"/>
    <w:rsid w:val="003D083F"/>
    <w:rsid w:val="003D400C"/>
    <w:rsid w:val="003D4EF1"/>
    <w:rsid w:val="003D504A"/>
    <w:rsid w:val="003D6AC7"/>
    <w:rsid w:val="003E4160"/>
    <w:rsid w:val="003E4D15"/>
    <w:rsid w:val="003E6B1B"/>
    <w:rsid w:val="003E6C9E"/>
    <w:rsid w:val="003F14D8"/>
    <w:rsid w:val="003F4877"/>
    <w:rsid w:val="003F49F0"/>
    <w:rsid w:val="0040061C"/>
    <w:rsid w:val="0040305D"/>
    <w:rsid w:val="00404376"/>
    <w:rsid w:val="00404CF8"/>
    <w:rsid w:val="00410072"/>
    <w:rsid w:val="00411211"/>
    <w:rsid w:val="00412530"/>
    <w:rsid w:val="00414DC8"/>
    <w:rsid w:val="004165D6"/>
    <w:rsid w:val="00417F17"/>
    <w:rsid w:val="00420264"/>
    <w:rsid w:val="0042365E"/>
    <w:rsid w:val="004249CA"/>
    <w:rsid w:val="00424F8A"/>
    <w:rsid w:val="00425F73"/>
    <w:rsid w:val="004272A3"/>
    <w:rsid w:val="00427E66"/>
    <w:rsid w:val="00436AD8"/>
    <w:rsid w:val="004372AF"/>
    <w:rsid w:val="004374D2"/>
    <w:rsid w:val="00437DC0"/>
    <w:rsid w:val="0044087F"/>
    <w:rsid w:val="004429A5"/>
    <w:rsid w:val="00443A9C"/>
    <w:rsid w:val="00445650"/>
    <w:rsid w:val="004458A3"/>
    <w:rsid w:val="0044788E"/>
    <w:rsid w:val="004506E7"/>
    <w:rsid w:val="00450AFE"/>
    <w:rsid w:val="004541B2"/>
    <w:rsid w:val="00454CFE"/>
    <w:rsid w:val="00460FC2"/>
    <w:rsid w:val="004630CF"/>
    <w:rsid w:val="00480021"/>
    <w:rsid w:val="0048064A"/>
    <w:rsid w:val="0048758F"/>
    <w:rsid w:val="004911D3"/>
    <w:rsid w:val="00494162"/>
    <w:rsid w:val="00494670"/>
    <w:rsid w:val="00495909"/>
    <w:rsid w:val="0049677E"/>
    <w:rsid w:val="004A1D2A"/>
    <w:rsid w:val="004A218B"/>
    <w:rsid w:val="004A24EC"/>
    <w:rsid w:val="004A26FF"/>
    <w:rsid w:val="004A389E"/>
    <w:rsid w:val="004A5441"/>
    <w:rsid w:val="004A5ACC"/>
    <w:rsid w:val="004A5DA4"/>
    <w:rsid w:val="004A6826"/>
    <w:rsid w:val="004B2815"/>
    <w:rsid w:val="004B3507"/>
    <w:rsid w:val="004B44BF"/>
    <w:rsid w:val="004B515C"/>
    <w:rsid w:val="004B647E"/>
    <w:rsid w:val="004C471D"/>
    <w:rsid w:val="004C77A5"/>
    <w:rsid w:val="004D3EFB"/>
    <w:rsid w:val="004D4BEA"/>
    <w:rsid w:val="004D5409"/>
    <w:rsid w:val="004D6A65"/>
    <w:rsid w:val="004D6F7B"/>
    <w:rsid w:val="004D707C"/>
    <w:rsid w:val="004E08F5"/>
    <w:rsid w:val="004E5964"/>
    <w:rsid w:val="004E6976"/>
    <w:rsid w:val="004E73E1"/>
    <w:rsid w:val="004E78D9"/>
    <w:rsid w:val="004F0566"/>
    <w:rsid w:val="004F0709"/>
    <w:rsid w:val="004F2712"/>
    <w:rsid w:val="004F7367"/>
    <w:rsid w:val="004F79F3"/>
    <w:rsid w:val="005004AF"/>
    <w:rsid w:val="00500621"/>
    <w:rsid w:val="005008E1"/>
    <w:rsid w:val="00503472"/>
    <w:rsid w:val="00503C2D"/>
    <w:rsid w:val="0050573D"/>
    <w:rsid w:val="00505EA9"/>
    <w:rsid w:val="005161A7"/>
    <w:rsid w:val="00520F2D"/>
    <w:rsid w:val="005231A0"/>
    <w:rsid w:val="00523B4A"/>
    <w:rsid w:val="00523F52"/>
    <w:rsid w:val="005254D0"/>
    <w:rsid w:val="005259D4"/>
    <w:rsid w:val="00526602"/>
    <w:rsid w:val="0053078A"/>
    <w:rsid w:val="005318EC"/>
    <w:rsid w:val="0053204A"/>
    <w:rsid w:val="0053458C"/>
    <w:rsid w:val="00536BDA"/>
    <w:rsid w:val="00537245"/>
    <w:rsid w:val="005375E5"/>
    <w:rsid w:val="00540CF7"/>
    <w:rsid w:val="00543213"/>
    <w:rsid w:val="005448BE"/>
    <w:rsid w:val="00546982"/>
    <w:rsid w:val="00547187"/>
    <w:rsid w:val="00547DDE"/>
    <w:rsid w:val="005519A9"/>
    <w:rsid w:val="00553081"/>
    <w:rsid w:val="00555352"/>
    <w:rsid w:val="00555A94"/>
    <w:rsid w:val="00556AD5"/>
    <w:rsid w:val="00556C71"/>
    <w:rsid w:val="00556F37"/>
    <w:rsid w:val="00557100"/>
    <w:rsid w:val="00563EC6"/>
    <w:rsid w:val="005705F2"/>
    <w:rsid w:val="005710C3"/>
    <w:rsid w:val="00572587"/>
    <w:rsid w:val="0057352F"/>
    <w:rsid w:val="00573970"/>
    <w:rsid w:val="00574229"/>
    <w:rsid w:val="005747E5"/>
    <w:rsid w:val="00580CB1"/>
    <w:rsid w:val="00582A0A"/>
    <w:rsid w:val="00582E63"/>
    <w:rsid w:val="005834A4"/>
    <w:rsid w:val="00585175"/>
    <w:rsid w:val="00585AC8"/>
    <w:rsid w:val="00586346"/>
    <w:rsid w:val="0058798B"/>
    <w:rsid w:val="00587B4A"/>
    <w:rsid w:val="00590344"/>
    <w:rsid w:val="005907C2"/>
    <w:rsid w:val="00593E93"/>
    <w:rsid w:val="005960C4"/>
    <w:rsid w:val="0059686B"/>
    <w:rsid w:val="00596B37"/>
    <w:rsid w:val="005A665F"/>
    <w:rsid w:val="005B06E7"/>
    <w:rsid w:val="005B0707"/>
    <w:rsid w:val="005B3804"/>
    <w:rsid w:val="005B40EA"/>
    <w:rsid w:val="005B5B4A"/>
    <w:rsid w:val="005B62D5"/>
    <w:rsid w:val="005C0D07"/>
    <w:rsid w:val="005C39FE"/>
    <w:rsid w:val="005C5731"/>
    <w:rsid w:val="005C6330"/>
    <w:rsid w:val="005C6454"/>
    <w:rsid w:val="005D103B"/>
    <w:rsid w:val="005D6FC4"/>
    <w:rsid w:val="005D78A3"/>
    <w:rsid w:val="005E032C"/>
    <w:rsid w:val="005E07FA"/>
    <w:rsid w:val="005E0AE2"/>
    <w:rsid w:val="005F2357"/>
    <w:rsid w:val="005F2668"/>
    <w:rsid w:val="005F40BF"/>
    <w:rsid w:val="005F467C"/>
    <w:rsid w:val="005F7727"/>
    <w:rsid w:val="005F7A7A"/>
    <w:rsid w:val="00600E03"/>
    <w:rsid w:val="00601899"/>
    <w:rsid w:val="006027BE"/>
    <w:rsid w:val="006037D0"/>
    <w:rsid w:val="006053EF"/>
    <w:rsid w:val="006069B7"/>
    <w:rsid w:val="00607D55"/>
    <w:rsid w:val="00611D8A"/>
    <w:rsid w:val="00612EE4"/>
    <w:rsid w:val="00615015"/>
    <w:rsid w:val="0061526A"/>
    <w:rsid w:val="006170FB"/>
    <w:rsid w:val="0061777C"/>
    <w:rsid w:val="00617841"/>
    <w:rsid w:val="00617CAB"/>
    <w:rsid w:val="00620677"/>
    <w:rsid w:val="00621980"/>
    <w:rsid w:val="006231CA"/>
    <w:rsid w:val="006254F5"/>
    <w:rsid w:val="00626133"/>
    <w:rsid w:val="00626E85"/>
    <w:rsid w:val="00626F64"/>
    <w:rsid w:val="00630C59"/>
    <w:rsid w:val="006342BA"/>
    <w:rsid w:val="00635805"/>
    <w:rsid w:val="00637C5B"/>
    <w:rsid w:val="00640DB6"/>
    <w:rsid w:val="006414E5"/>
    <w:rsid w:val="006415BB"/>
    <w:rsid w:val="006440FC"/>
    <w:rsid w:val="006456C2"/>
    <w:rsid w:val="0064580B"/>
    <w:rsid w:val="00645D22"/>
    <w:rsid w:val="00650A5D"/>
    <w:rsid w:val="006521BA"/>
    <w:rsid w:val="00652732"/>
    <w:rsid w:val="00655015"/>
    <w:rsid w:val="0065690D"/>
    <w:rsid w:val="006607D8"/>
    <w:rsid w:val="00660A55"/>
    <w:rsid w:val="00661483"/>
    <w:rsid w:val="0066428E"/>
    <w:rsid w:val="00664F47"/>
    <w:rsid w:val="0067029F"/>
    <w:rsid w:val="006712AD"/>
    <w:rsid w:val="00672539"/>
    <w:rsid w:val="0067387C"/>
    <w:rsid w:val="00674F7C"/>
    <w:rsid w:val="006755B8"/>
    <w:rsid w:val="0067720A"/>
    <w:rsid w:val="00677DE8"/>
    <w:rsid w:val="00680F3F"/>
    <w:rsid w:val="00686538"/>
    <w:rsid w:val="00686B70"/>
    <w:rsid w:val="00687412"/>
    <w:rsid w:val="00687E01"/>
    <w:rsid w:val="0069778F"/>
    <w:rsid w:val="006A0D4A"/>
    <w:rsid w:val="006A1FBF"/>
    <w:rsid w:val="006A42A5"/>
    <w:rsid w:val="006A4AC5"/>
    <w:rsid w:val="006A5CF8"/>
    <w:rsid w:val="006A6700"/>
    <w:rsid w:val="006A792E"/>
    <w:rsid w:val="006B40ED"/>
    <w:rsid w:val="006B5329"/>
    <w:rsid w:val="006C1F72"/>
    <w:rsid w:val="006C3128"/>
    <w:rsid w:val="006C561A"/>
    <w:rsid w:val="006C583D"/>
    <w:rsid w:val="006C7867"/>
    <w:rsid w:val="006D038E"/>
    <w:rsid w:val="006D130B"/>
    <w:rsid w:val="006D3EA2"/>
    <w:rsid w:val="006E1D19"/>
    <w:rsid w:val="006E26A5"/>
    <w:rsid w:val="006E3BB1"/>
    <w:rsid w:val="006E41EB"/>
    <w:rsid w:val="006E5C3C"/>
    <w:rsid w:val="006E6F16"/>
    <w:rsid w:val="006F05B6"/>
    <w:rsid w:val="006F1CBA"/>
    <w:rsid w:val="006F24E5"/>
    <w:rsid w:val="006F32CC"/>
    <w:rsid w:val="006F47F5"/>
    <w:rsid w:val="006F4F6C"/>
    <w:rsid w:val="006F541E"/>
    <w:rsid w:val="006F600A"/>
    <w:rsid w:val="006F6689"/>
    <w:rsid w:val="006F6DCB"/>
    <w:rsid w:val="006F7592"/>
    <w:rsid w:val="00702577"/>
    <w:rsid w:val="00703588"/>
    <w:rsid w:val="00703CEB"/>
    <w:rsid w:val="00704272"/>
    <w:rsid w:val="00704C2D"/>
    <w:rsid w:val="00704EA0"/>
    <w:rsid w:val="00706EA0"/>
    <w:rsid w:val="0071269F"/>
    <w:rsid w:val="0071320C"/>
    <w:rsid w:val="007132B7"/>
    <w:rsid w:val="00713AE8"/>
    <w:rsid w:val="0071413E"/>
    <w:rsid w:val="007150AF"/>
    <w:rsid w:val="00716241"/>
    <w:rsid w:val="007200AF"/>
    <w:rsid w:val="00721207"/>
    <w:rsid w:val="00724563"/>
    <w:rsid w:val="00725944"/>
    <w:rsid w:val="007268DE"/>
    <w:rsid w:val="00726958"/>
    <w:rsid w:val="0073060D"/>
    <w:rsid w:val="00730AAF"/>
    <w:rsid w:val="00730E44"/>
    <w:rsid w:val="007350B6"/>
    <w:rsid w:val="0073535E"/>
    <w:rsid w:val="00737542"/>
    <w:rsid w:val="00737698"/>
    <w:rsid w:val="00737746"/>
    <w:rsid w:val="00743F5D"/>
    <w:rsid w:val="00744225"/>
    <w:rsid w:val="00744671"/>
    <w:rsid w:val="00747511"/>
    <w:rsid w:val="00747CC9"/>
    <w:rsid w:val="007514C3"/>
    <w:rsid w:val="007539DA"/>
    <w:rsid w:val="00754596"/>
    <w:rsid w:val="00754982"/>
    <w:rsid w:val="00754D02"/>
    <w:rsid w:val="007557A2"/>
    <w:rsid w:val="00756CA5"/>
    <w:rsid w:val="0076003C"/>
    <w:rsid w:val="00760700"/>
    <w:rsid w:val="00762DD6"/>
    <w:rsid w:val="00763F9C"/>
    <w:rsid w:val="00764B5E"/>
    <w:rsid w:val="00764E2D"/>
    <w:rsid w:val="00765E06"/>
    <w:rsid w:val="00765F7A"/>
    <w:rsid w:val="00767D97"/>
    <w:rsid w:val="00771444"/>
    <w:rsid w:val="00771AB1"/>
    <w:rsid w:val="00771FE1"/>
    <w:rsid w:val="007724D9"/>
    <w:rsid w:val="007730A6"/>
    <w:rsid w:val="007740DB"/>
    <w:rsid w:val="0077689A"/>
    <w:rsid w:val="00777BD4"/>
    <w:rsid w:val="007807A2"/>
    <w:rsid w:val="00781360"/>
    <w:rsid w:val="00781E15"/>
    <w:rsid w:val="00782991"/>
    <w:rsid w:val="007847C1"/>
    <w:rsid w:val="00785909"/>
    <w:rsid w:val="00786B4A"/>
    <w:rsid w:val="00786B66"/>
    <w:rsid w:val="00793684"/>
    <w:rsid w:val="00794372"/>
    <w:rsid w:val="007A3451"/>
    <w:rsid w:val="007A4793"/>
    <w:rsid w:val="007A548C"/>
    <w:rsid w:val="007A5D19"/>
    <w:rsid w:val="007A6BA7"/>
    <w:rsid w:val="007B00A7"/>
    <w:rsid w:val="007B29C4"/>
    <w:rsid w:val="007B6EA6"/>
    <w:rsid w:val="007B730F"/>
    <w:rsid w:val="007B7C21"/>
    <w:rsid w:val="007C16BA"/>
    <w:rsid w:val="007C2893"/>
    <w:rsid w:val="007C2A3B"/>
    <w:rsid w:val="007C4472"/>
    <w:rsid w:val="007C7242"/>
    <w:rsid w:val="007D2207"/>
    <w:rsid w:val="007D2443"/>
    <w:rsid w:val="007D3673"/>
    <w:rsid w:val="007D371F"/>
    <w:rsid w:val="007D403C"/>
    <w:rsid w:val="007D408C"/>
    <w:rsid w:val="007E2309"/>
    <w:rsid w:val="007E4512"/>
    <w:rsid w:val="007E4991"/>
    <w:rsid w:val="007E669E"/>
    <w:rsid w:val="007F0F77"/>
    <w:rsid w:val="007F30F7"/>
    <w:rsid w:val="00800EEB"/>
    <w:rsid w:val="008015A9"/>
    <w:rsid w:val="00806D92"/>
    <w:rsid w:val="00810D12"/>
    <w:rsid w:val="00814CFA"/>
    <w:rsid w:val="0082154E"/>
    <w:rsid w:val="00827085"/>
    <w:rsid w:val="008350F9"/>
    <w:rsid w:val="0083694D"/>
    <w:rsid w:val="0083768C"/>
    <w:rsid w:val="0083787D"/>
    <w:rsid w:val="0084165C"/>
    <w:rsid w:val="00844B6D"/>
    <w:rsid w:val="008454B2"/>
    <w:rsid w:val="008554EE"/>
    <w:rsid w:val="00856465"/>
    <w:rsid w:val="00856820"/>
    <w:rsid w:val="00860B65"/>
    <w:rsid w:val="00860C1A"/>
    <w:rsid w:val="00863969"/>
    <w:rsid w:val="00864A4F"/>
    <w:rsid w:val="00865124"/>
    <w:rsid w:val="008658F1"/>
    <w:rsid w:val="0086679E"/>
    <w:rsid w:val="00867766"/>
    <w:rsid w:val="008704C6"/>
    <w:rsid w:val="00870FC8"/>
    <w:rsid w:val="0087112C"/>
    <w:rsid w:val="0087176B"/>
    <w:rsid w:val="00872329"/>
    <w:rsid w:val="00872655"/>
    <w:rsid w:val="0087422F"/>
    <w:rsid w:val="0087471A"/>
    <w:rsid w:val="008747E0"/>
    <w:rsid w:val="00875CEF"/>
    <w:rsid w:val="0087668A"/>
    <w:rsid w:val="00877B33"/>
    <w:rsid w:val="00882B38"/>
    <w:rsid w:val="00882DF1"/>
    <w:rsid w:val="00883138"/>
    <w:rsid w:val="00885BF8"/>
    <w:rsid w:val="00886087"/>
    <w:rsid w:val="00887E53"/>
    <w:rsid w:val="00890B54"/>
    <w:rsid w:val="0089478F"/>
    <w:rsid w:val="008947A1"/>
    <w:rsid w:val="00894E56"/>
    <w:rsid w:val="00896E02"/>
    <w:rsid w:val="00897785"/>
    <w:rsid w:val="008A1F6E"/>
    <w:rsid w:val="008A21B2"/>
    <w:rsid w:val="008A54A9"/>
    <w:rsid w:val="008A6352"/>
    <w:rsid w:val="008A77C5"/>
    <w:rsid w:val="008B0FE0"/>
    <w:rsid w:val="008B4FBD"/>
    <w:rsid w:val="008B53AC"/>
    <w:rsid w:val="008B6BBC"/>
    <w:rsid w:val="008B7FD5"/>
    <w:rsid w:val="008C06BF"/>
    <w:rsid w:val="008C28E0"/>
    <w:rsid w:val="008C59B0"/>
    <w:rsid w:val="008C5FA3"/>
    <w:rsid w:val="008C7227"/>
    <w:rsid w:val="008C768F"/>
    <w:rsid w:val="008C7D37"/>
    <w:rsid w:val="008D047B"/>
    <w:rsid w:val="008D48F1"/>
    <w:rsid w:val="008D72F6"/>
    <w:rsid w:val="008E10B7"/>
    <w:rsid w:val="008E1CBB"/>
    <w:rsid w:val="008E2339"/>
    <w:rsid w:val="008E2E66"/>
    <w:rsid w:val="008E3100"/>
    <w:rsid w:val="008F43CD"/>
    <w:rsid w:val="008F75C7"/>
    <w:rsid w:val="00900FC1"/>
    <w:rsid w:val="009041FE"/>
    <w:rsid w:val="00907A8B"/>
    <w:rsid w:val="00910167"/>
    <w:rsid w:val="0091071F"/>
    <w:rsid w:val="00916F08"/>
    <w:rsid w:val="00921BFC"/>
    <w:rsid w:val="00921E32"/>
    <w:rsid w:val="00921F40"/>
    <w:rsid w:val="00922EB4"/>
    <w:rsid w:val="009309F7"/>
    <w:rsid w:val="009315BD"/>
    <w:rsid w:val="00932B0E"/>
    <w:rsid w:val="00942298"/>
    <w:rsid w:val="00943A8C"/>
    <w:rsid w:val="00945C32"/>
    <w:rsid w:val="00946614"/>
    <w:rsid w:val="00950626"/>
    <w:rsid w:val="00951901"/>
    <w:rsid w:val="00953EFA"/>
    <w:rsid w:val="00954B24"/>
    <w:rsid w:val="00954E1E"/>
    <w:rsid w:val="00954E51"/>
    <w:rsid w:val="0095625D"/>
    <w:rsid w:val="009622F1"/>
    <w:rsid w:val="009627D8"/>
    <w:rsid w:val="0096603E"/>
    <w:rsid w:val="0096635F"/>
    <w:rsid w:val="00966F74"/>
    <w:rsid w:val="0096769C"/>
    <w:rsid w:val="00974DCD"/>
    <w:rsid w:val="00975AF1"/>
    <w:rsid w:val="009763F9"/>
    <w:rsid w:val="00977201"/>
    <w:rsid w:val="00980C23"/>
    <w:rsid w:val="00981C70"/>
    <w:rsid w:val="00985BD7"/>
    <w:rsid w:val="00990C3E"/>
    <w:rsid w:val="00991979"/>
    <w:rsid w:val="00992FE9"/>
    <w:rsid w:val="00993DCC"/>
    <w:rsid w:val="009964E3"/>
    <w:rsid w:val="009978FD"/>
    <w:rsid w:val="00997AC0"/>
    <w:rsid w:val="009A15BC"/>
    <w:rsid w:val="009A457D"/>
    <w:rsid w:val="009B0592"/>
    <w:rsid w:val="009B2C61"/>
    <w:rsid w:val="009B46EC"/>
    <w:rsid w:val="009B49B2"/>
    <w:rsid w:val="009B79A1"/>
    <w:rsid w:val="009C359C"/>
    <w:rsid w:val="009C5E2D"/>
    <w:rsid w:val="009C636D"/>
    <w:rsid w:val="009C6604"/>
    <w:rsid w:val="009C7737"/>
    <w:rsid w:val="009D020B"/>
    <w:rsid w:val="009D2889"/>
    <w:rsid w:val="009D4ADE"/>
    <w:rsid w:val="009D52E8"/>
    <w:rsid w:val="009D5918"/>
    <w:rsid w:val="009D5A94"/>
    <w:rsid w:val="009E05C5"/>
    <w:rsid w:val="009E18C6"/>
    <w:rsid w:val="009E288D"/>
    <w:rsid w:val="009E2FB1"/>
    <w:rsid w:val="009E3E8B"/>
    <w:rsid w:val="009F1069"/>
    <w:rsid w:val="009F1747"/>
    <w:rsid w:val="009F1DA4"/>
    <w:rsid w:val="009F3936"/>
    <w:rsid w:val="009F4702"/>
    <w:rsid w:val="009F50B5"/>
    <w:rsid w:val="009F7A9D"/>
    <w:rsid w:val="00A01B8A"/>
    <w:rsid w:val="00A0269D"/>
    <w:rsid w:val="00A06000"/>
    <w:rsid w:val="00A06A32"/>
    <w:rsid w:val="00A07EAB"/>
    <w:rsid w:val="00A13DA0"/>
    <w:rsid w:val="00A140BF"/>
    <w:rsid w:val="00A14415"/>
    <w:rsid w:val="00A15F17"/>
    <w:rsid w:val="00A21947"/>
    <w:rsid w:val="00A21B4B"/>
    <w:rsid w:val="00A23B4C"/>
    <w:rsid w:val="00A242A0"/>
    <w:rsid w:val="00A30C28"/>
    <w:rsid w:val="00A30D62"/>
    <w:rsid w:val="00A3350A"/>
    <w:rsid w:val="00A3605D"/>
    <w:rsid w:val="00A41C4A"/>
    <w:rsid w:val="00A44D16"/>
    <w:rsid w:val="00A44E29"/>
    <w:rsid w:val="00A44E49"/>
    <w:rsid w:val="00A46C64"/>
    <w:rsid w:val="00A473CF"/>
    <w:rsid w:val="00A50154"/>
    <w:rsid w:val="00A51416"/>
    <w:rsid w:val="00A52159"/>
    <w:rsid w:val="00A52978"/>
    <w:rsid w:val="00A5513D"/>
    <w:rsid w:val="00A5761B"/>
    <w:rsid w:val="00A608A3"/>
    <w:rsid w:val="00A6145D"/>
    <w:rsid w:val="00A61555"/>
    <w:rsid w:val="00A63A58"/>
    <w:rsid w:val="00A63F3C"/>
    <w:rsid w:val="00A65F62"/>
    <w:rsid w:val="00A7053D"/>
    <w:rsid w:val="00A70DB8"/>
    <w:rsid w:val="00A71829"/>
    <w:rsid w:val="00A718BD"/>
    <w:rsid w:val="00A72482"/>
    <w:rsid w:val="00A77542"/>
    <w:rsid w:val="00A77B37"/>
    <w:rsid w:val="00A8449A"/>
    <w:rsid w:val="00A86A05"/>
    <w:rsid w:val="00A86EF9"/>
    <w:rsid w:val="00A87990"/>
    <w:rsid w:val="00A93486"/>
    <w:rsid w:val="00A96539"/>
    <w:rsid w:val="00A96D0C"/>
    <w:rsid w:val="00A96DD2"/>
    <w:rsid w:val="00A9719A"/>
    <w:rsid w:val="00AA1DC1"/>
    <w:rsid w:val="00AA2DFC"/>
    <w:rsid w:val="00AA5553"/>
    <w:rsid w:val="00AA7FDA"/>
    <w:rsid w:val="00AB0CBD"/>
    <w:rsid w:val="00AB231B"/>
    <w:rsid w:val="00AB2C64"/>
    <w:rsid w:val="00AB6529"/>
    <w:rsid w:val="00AB6D43"/>
    <w:rsid w:val="00AC1626"/>
    <w:rsid w:val="00AC4650"/>
    <w:rsid w:val="00AC6B9D"/>
    <w:rsid w:val="00AD02AF"/>
    <w:rsid w:val="00AD35F5"/>
    <w:rsid w:val="00AD5694"/>
    <w:rsid w:val="00AD74BB"/>
    <w:rsid w:val="00AD7E7B"/>
    <w:rsid w:val="00AE2381"/>
    <w:rsid w:val="00AE74C2"/>
    <w:rsid w:val="00AF17B0"/>
    <w:rsid w:val="00AF207F"/>
    <w:rsid w:val="00AF21E2"/>
    <w:rsid w:val="00AF242C"/>
    <w:rsid w:val="00AF3137"/>
    <w:rsid w:val="00AF32A5"/>
    <w:rsid w:val="00AF6622"/>
    <w:rsid w:val="00AF735A"/>
    <w:rsid w:val="00B00391"/>
    <w:rsid w:val="00B01CD5"/>
    <w:rsid w:val="00B04C16"/>
    <w:rsid w:val="00B04E9F"/>
    <w:rsid w:val="00B0604E"/>
    <w:rsid w:val="00B06C2A"/>
    <w:rsid w:val="00B104A4"/>
    <w:rsid w:val="00B1388A"/>
    <w:rsid w:val="00B15255"/>
    <w:rsid w:val="00B21A29"/>
    <w:rsid w:val="00B24B2B"/>
    <w:rsid w:val="00B25FA0"/>
    <w:rsid w:val="00B273A1"/>
    <w:rsid w:val="00B27CE9"/>
    <w:rsid w:val="00B30BC5"/>
    <w:rsid w:val="00B30EF7"/>
    <w:rsid w:val="00B36B3B"/>
    <w:rsid w:val="00B406CA"/>
    <w:rsid w:val="00B409C7"/>
    <w:rsid w:val="00B42FE0"/>
    <w:rsid w:val="00B437DB"/>
    <w:rsid w:val="00B46687"/>
    <w:rsid w:val="00B47931"/>
    <w:rsid w:val="00B502FA"/>
    <w:rsid w:val="00B51140"/>
    <w:rsid w:val="00B51647"/>
    <w:rsid w:val="00B51751"/>
    <w:rsid w:val="00B519AA"/>
    <w:rsid w:val="00B55F6D"/>
    <w:rsid w:val="00B56DD6"/>
    <w:rsid w:val="00B576C0"/>
    <w:rsid w:val="00B6078E"/>
    <w:rsid w:val="00B60D96"/>
    <w:rsid w:val="00B61188"/>
    <w:rsid w:val="00B61777"/>
    <w:rsid w:val="00B64E58"/>
    <w:rsid w:val="00B65468"/>
    <w:rsid w:val="00B66896"/>
    <w:rsid w:val="00B6722F"/>
    <w:rsid w:val="00B703DF"/>
    <w:rsid w:val="00B7174E"/>
    <w:rsid w:val="00B7514C"/>
    <w:rsid w:val="00B8060A"/>
    <w:rsid w:val="00B83239"/>
    <w:rsid w:val="00B838FD"/>
    <w:rsid w:val="00B83EBD"/>
    <w:rsid w:val="00B856EA"/>
    <w:rsid w:val="00B91B37"/>
    <w:rsid w:val="00B91F19"/>
    <w:rsid w:val="00B91FDD"/>
    <w:rsid w:val="00B938D0"/>
    <w:rsid w:val="00B93A66"/>
    <w:rsid w:val="00B94A98"/>
    <w:rsid w:val="00B951F9"/>
    <w:rsid w:val="00B97BF3"/>
    <w:rsid w:val="00BA0134"/>
    <w:rsid w:val="00BA055F"/>
    <w:rsid w:val="00BA2A56"/>
    <w:rsid w:val="00BA43D7"/>
    <w:rsid w:val="00BA7C1A"/>
    <w:rsid w:val="00BB2DF1"/>
    <w:rsid w:val="00BB2FBD"/>
    <w:rsid w:val="00BB3A43"/>
    <w:rsid w:val="00BB3D1E"/>
    <w:rsid w:val="00BB53A3"/>
    <w:rsid w:val="00BB58AB"/>
    <w:rsid w:val="00BB67E0"/>
    <w:rsid w:val="00BB792D"/>
    <w:rsid w:val="00BC112D"/>
    <w:rsid w:val="00BC15B4"/>
    <w:rsid w:val="00BC4478"/>
    <w:rsid w:val="00BC64E3"/>
    <w:rsid w:val="00BC6C4F"/>
    <w:rsid w:val="00BD2A13"/>
    <w:rsid w:val="00BD528D"/>
    <w:rsid w:val="00BD58C9"/>
    <w:rsid w:val="00BD7D62"/>
    <w:rsid w:val="00BD7E20"/>
    <w:rsid w:val="00BE09B4"/>
    <w:rsid w:val="00BE1656"/>
    <w:rsid w:val="00BE2B67"/>
    <w:rsid w:val="00BE33EB"/>
    <w:rsid w:val="00BE4D64"/>
    <w:rsid w:val="00BE560B"/>
    <w:rsid w:val="00BE5711"/>
    <w:rsid w:val="00BE5A8D"/>
    <w:rsid w:val="00BE6733"/>
    <w:rsid w:val="00BE6ACC"/>
    <w:rsid w:val="00BF11BF"/>
    <w:rsid w:val="00BF2D39"/>
    <w:rsid w:val="00BF44B4"/>
    <w:rsid w:val="00BF7F22"/>
    <w:rsid w:val="00C0004A"/>
    <w:rsid w:val="00C04277"/>
    <w:rsid w:val="00C10A58"/>
    <w:rsid w:val="00C11539"/>
    <w:rsid w:val="00C12D02"/>
    <w:rsid w:val="00C157AB"/>
    <w:rsid w:val="00C1655B"/>
    <w:rsid w:val="00C168DD"/>
    <w:rsid w:val="00C20075"/>
    <w:rsid w:val="00C20870"/>
    <w:rsid w:val="00C20995"/>
    <w:rsid w:val="00C21566"/>
    <w:rsid w:val="00C23014"/>
    <w:rsid w:val="00C266CE"/>
    <w:rsid w:val="00C3241E"/>
    <w:rsid w:val="00C3259F"/>
    <w:rsid w:val="00C32C92"/>
    <w:rsid w:val="00C3321D"/>
    <w:rsid w:val="00C33639"/>
    <w:rsid w:val="00C33861"/>
    <w:rsid w:val="00C3770F"/>
    <w:rsid w:val="00C436F9"/>
    <w:rsid w:val="00C45A4A"/>
    <w:rsid w:val="00C50933"/>
    <w:rsid w:val="00C50C52"/>
    <w:rsid w:val="00C50EF3"/>
    <w:rsid w:val="00C52DDD"/>
    <w:rsid w:val="00C53786"/>
    <w:rsid w:val="00C5487D"/>
    <w:rsid w:val="00C54F53"/>
    <w:rsid w:val="00C55E4A"/>
    <w:rsid w:val="00C5715C"/>
    <w:rsid w:val="00C63479"/>
    <w:rsid w:val="00C64677"/>
    <w:rsid w:val="00C65189"/>
    <w:rsid w:val="00C657A3"/>
    <w:rsid w:val="00C65C08"/>
    <w:rsid w:val="00C703A4"/>
    <w:rsid w:val="00C73B39"/>
    <w:rsid w:val="00C7532D"/>
    <w:rsid w:val="00C75E5C"/>
    <w:rsid w:val="00C80C0A"/>
    <w:rsid w:val="00C81B05"/>
    <w:rsid w:val="00C8284F"/>
    <w:rsid w:val="00C83B8C"/>
    <w:rsid w:val="00C84BE6"/>
    <w:rsid w:val="00C86C0D"/>
    <w:rsid w:val="00C86EBA"/>
    <w:rsid w:val="00C87873"/>
    <w:rsid w:val="00C925C1"/>
    <w:rsid w:val="00C92E76"/>
    <w:rsid w:val="00C95CD8"/>
    <w:rsid w:val="00CA14A7"/>
    <w:rsid w:val="00CA7863"/>
    <w:rsid w:val="00CA7DC3"/>
    <w:rsid w:val="00CB0467"/>
    <w:rsid w:val="00CB0B16"/>
    <w:rsid w:val="00CB0CDC"/>
    <w:rsid w:val="00CB10C7"/>
    <w:rsid w:val="00CB3807"/>
    <w:rsid w:val="00CB514C"/>
    <w:rsid w:val="00CB5B33"/>
    <w:rsid w:val="00CB7B5E"/>
    <w:rsid w:val="00CB7E2C"/>
    <w:rsid w:val="00CC44F1"/>
    <w:rsid w:val="00CD0960"/>
    <w:rsid w:val="00CD0EA8"/>
    <w:rsid w:val="00CD35C6"/>
    <w:rsid w:val="00CE2C5D"/>
    <w:rsid w:val="00CE3A4D"/>
    <w:rsid w:val="00CE65A2"/>
    <w:rsid w:val="00CF0395"/>
    <w:rsid w:val="00CF0494"/>
    <w:rsid w:val="00CF1D73"/>
    <w:rsid w:val="00CF6A27"/>
    <w:rsid w:val="00D00181"/>
    <w:rsid w:val="00D01210"/>
    <w:rsid w:val="00D0158D"/>
    <w:rsid w:val="00D01E94"/>
    <w:rsid w:val="00D0205B"/>
    <w:rsid w:val="00D025A0"/>
    <w:rsid w:val="00D0277E"/>
    <w:rsid w:val="00D04755"/>
    <w:rsid w:val="00D05594"/>
    <w:rsid w:val="00D055FB"/>
    <w:rsid w:val="00D05E7A"/>
    <w:rsid w:val="00D0629D"/>
    <w:rsid w:val="00D0772B"/>
    <w:rsid w:val="00D12199"/>
    <w:rsid w:val="00D1247E"/>
    <w:rsid w:val="00D12F16"/>
    <w:rsid w:val="00D13832"/>
    <w:rsid w:val="00D13B35"/>
    <w:rsid w:val="00D16435"/>
    <w:rsid w:val="00D16834"/>
    <w:rsid w:val="00D174F7"/>
    <w:rsid w:val="00D2035B"/>
    <w:rsid w:val="00D21A02"/>
    <w:rsid w:val="00D25E5D"/>
    <w:rsid w:val="00D271B4"/>
    <w:rsid w:val="00D27C1B"/>
    <w:rsid w:val="00D3073A"/>
    <w:rsid w:val="00D309B7"/>
    <w:rsid w:val="00D31537"/>
    <w:rsid w:val="00D32305"/>
    <w:rsid w:val="00D32B4D"/>
    <w:rsid w:val="00D33AEE"/>
    <w:rsid w:val="00D37E32"/>
    <w:rsid w:val="00D43EC7"/>
    <w:rsid w:val="00D470F4"/>
    <w:rsid w:val="00D50AD4"/>
    <w:rsid w:val="00D533DC"/>
    <w:rsid w:val="00D578A3"/>
    <w:rsid w:val="00D61644"/>
    <w:rsid w:val="00D632C9"/>
    <w:rsid w:val="00D634F4"/>
    <w:rsid w:val="00D65A59"/>
    <w:rsid w:val="00D65AA1"/>
    <w:rsid w:val="00D66566"/>
    <w:rsid w:val="00D67BDE"/>
    <w:rsid w:val="00D70A17"/>
    <w:rsid w:val="00D71548"/>
    <w:rsid w:val="00D758B8"/>
    <w:rsid w:val="00D75F33"/>
    <w:rsid w:val="00D77B06"/>
    <w:rsid w:val="00D801B0"/>
    <w:rsid w:val="00D808B2"/>
    <w:rsid w:val="00D8324C"/>
    <w:rsid w:val="00D83A96"/>
    <w:rsid w:val="00D843BD"/>
    <w:rsid w:val="00D91DFA"/>
    <w:rsid w:val="00D92C0E"/>
    <w:rsid w:val="00D93098"/>
    <w:rsid w:val="00D9440F"/>
    <w:rsid w:val="00D9644B"/>
    <w:rsid w:val="00D975DF"/>
    <w:rsid w:val="00DA0FD4"/>
    <w:rsid w:val="00DA1B19"/>
    <w:rsid w:val="00DA2F5D"/>
    <w:rsid w:val="00DA4057"/>
    <w:rsid w:val="00DA478A"/>
    <w:rsid w:val="00DA4805"/>
    <w:rsid w:val="00DA4A87"/>
    <w:rsid w:val="00DA78ED"/>
    <w:rsid w:val="00DB01FA"/>
    <w:rsid w:val="00DB1DA0"/>
    <w:rsid w:val="00DB2F5E"/>
    <w:rsid w:val="00DB4239"/>
    <w:rsid w:val="00DB7266"/>
    <w:rsid w:val="00DC0913"/>
    <w:rsid w:val="00DC47CE"/>
    <w:rsid w:val="00DC4EB6"/>
    <w:rsid w:val="00DC7C51"/>
    <w:rsid w:val="00DD0FB0"/>
    <w:rsid w:val="00DD5275"/>
    <w:rsid w:val="00DD79E6"/>
    <w:rsid w:val="00DE00CE"/>
    <w:rsid w:val="00DE0E92"/>
    <w:rsid w:val="00DE196A"/>
    <w:rsid w:val="00DE1DC5"/>
    <w:rsid w:val="00DE39A9"/>
    <w:rsid w:val="00DE5298"/>
    <w:rsid w:val="00DE7156"/>
    <w:rsid w:val="00DE7A34"/>
    <w:rsid w:val="00DF5764"/>
    <w:rsid w:val="00DF6649"/>
    <w:rsid w:val="00DF69F5"/>
    <w:rsid w:val="00E02A54"/>
    <w:rsid w:val="00E05D24"/>
    <w:rsid w:val="00E10B87"/>
    <w:rsid w:val="00E1311F"/>
    <w:rsid w:val="00E13154"/>
    <w:rsid w:val="00E16571"/>
    <w:rsid w:val="00E177E5"/>
    <w:rsid w:val="00E20AEC"/>
    <w:rsid w:val="00E24955"/>
    <w:rsid w:val="00E26AC7"/>
    <w:rsid w:val="00E3043D"/>
    <w:rsid w:val="00E31B90"/>
    <w:rsid w:val="00E33D7E"/>
    <w:rsid w:val="00E3450D"/>
    <w:rsid w:val="00E35074"/>
    <w:rsid w:val="00E40BE8"/>
    <w:rsid w:val="00E47659"/>
    <w:rsid w:val="00E47BE2"/>
    <w:rsid w:val="00E501F6"/>
    <w:rsid w:val="00E50882"/>
    <w:rsid w:val="00E51049"/>
    <w:rsid w:val="00E51995"/>
    <w:rsid w:val="00E5344E"/>
    <w:rsid w:val="00E53729"/>
    <w:rsid w:val="00E5567A"/>
    <w:rsid w:val="00E562C1"/>
    <w:rsid w:val="00E57F33"/>
    <w:rsid w:val="00E6123F"/>
    <w:rsid w:val="00E63D1A"/>
    <w:rsid w:val="00E652A6"/>
    <w:rsid w:val="00E66048"/>
    <w:rsid w:val="00E7289A"/>
    <w:rsid w:val="00E7292C"/>
    <w:rsid w:val="00E7306A"/>
    <w:rsid w:val="00E74F07"/>
    <w:rsid w:val="00E7568F"/>
    <w:rsid w:val="00E757EE"/>
    <w:rsid w:val="00E77FFB"/>
    <w:rsid w:val="00E82132"/>
    <w:rsid w:val="00E8387A"/>
    <w:rsid w:val="00E90CC3"/>
    <w:rsid w:val="00E97BD2"/>
    <w:rsid w:val="00EA1AE4"/>
    <w:rsid w:val="00EA1BAC"/>
    <w:rsid w:val="00EA1FCA"/>
    <w:rsid w:val="00EA346B"/>
    <w:rsid w:val="00EA5763"/>
    <w:rsid w:val="00EA7F5F"/>
    <w:rsid w:val="00EB3B9C"/>
    <w:rsid w:val="00EB4AAD"/>
    <w:rsid w:val="00EB5C52"/>
    <w:rsid w:val="00EB6113"/>
    <w:rsid w:val="00EB648A"/>
    <w:rsid w:val="00EB6BFB"/>
    <w:rsid w:val="00EC7156"/>
    <w:rsid w:val="00EC7715"/>
    <w:rsid w:val="00EC7BF4"/>
    <w:rsid w:val="00ED0441"/>
    <w:rsid w:val="00ED0BC8"/>
    <w:rsid w:val="00ED2E32"/>
    <w:rsid w:val="00ED2F15"/>
    <w:rsid w:val="00ED54FA"/>
    <w:rsid w:val="00ED6215"/>
    <w:rsid w:val="00EE015B"/>
    <w:rsid w:val="00EE0694"/>
    <w:rsid w:val="00EE1193"/>
    <w:rsid w:val="00EE141A"/>
    <w:rsid w:val="00EE56A1"/>
    <w:rsid w:val="00EE5F7D"/>
    <w:rsid w:val="00EF1D17"/>
    <w:rsid w:val="00EF4C44"/>
    <w:rsid w:val="00EF4DB7"/>
    <w:rsid w:val="00EF5D44"/>
    <w:rsid w:val="00EF656E"/>
    <w:rsid w:val="00EF73B9"/>
    <w:rsid w:val="00F023A2"/>
    <w:rsid w:val="00F03284"/>
    <w:rsid w:val="00F03B48"/>
    <w:rsid w:val="00F04185"/>
    <w:rsid w:val="00F04864"/>
    <w:rsid w:val="00F049AC"/>
    <w:rsid w:val="00F052B5"/>
    <w:rsid w:val="00F0634C"/>
    <w:rsid w:val="00F109F0"/>
    <w:rsid w:val="00F10ECB"/>
    <w:rsid w:val="00F11103"/>
    <w:rsid w:val="00F11252"/>
    <w:rsid w:val="00F12B88"/>
    <w:rsid w:val="00F16790"/>
    <w:rsid w:val="00F17B9F"/>
    <w:rsid w:val="00F219B0"/>
    <w:rsid w:val="00F21BDE"/>
    <w:rsid w:val="00F233B0"/>
    <w:rsid w:val="00F2340F"/>
    <w:rsid w:val="00F24363"/>
    <w:rsid w:val="00F25679"/>
    <w:rsid w:val="00F256DD"/>
    <w:rsid w:val="00F27A23"/>
    <w:rsid w:val="00F27B20"/>
    <w:rsid w:val="00F27FAE"/>
    <w:rsid w:val="00F3111B"/>
    <w:rsid w:val="00F315FE"/>
    <w:rsid w:val="00F326FE"/>
    <w:rsid w:val="00F327FC"/>
    <w:rsid w:val="00F33AA5"/>
    <w:rsid w:val="00F34292"/>
    <w:rsid w:val="00F35AC3"/>
    <w:rsid w:val="00F37E3D"/>
    <w:rsid w:val="00F42F93"/>
    <w:rsid w:val="00F43940"/>
    <w:rsid w:val="00F45107"/>
    <w:rsid w:val="00F45820"/>
    <w:rsid w:val="00F45E62"/>
    <w:rsid w:val="00F472F6"/>
    <w:rsid w:val="00F47F6A"/>
    <w:rsid w:val="00F5050F"/>
    <w:rsid w:val="00F50825"/>
    <w:rsid w:val="00F50C93"/>
    <w:rsid w:val="00F54A71"/>
    <w:rsid w:val="00F55BEB"/>
    <w:rsid w:val="00F56A34"/>
    <w:rsid w:val="00F572C6"/>
    <w:rsid w:val="00F62B96"/>
    <w:rsid w:val="00F63D5A"/>
    <w:rsid w:val="00F649C1"/>
    <w:rsid w:val="00F64A48"/>
    <w:rsid w:val="00F660C5"/>
    <w:rsid w:val="00F666D2"/>
    <w:rsid w:val="00F67370"/>
    <w:rsid w:val="00F67CC2"/>
    <w:rsid w:val="00F7212D"/>
    <w:rsid w:val="00F721DC"/>
    <w:rsid w:val="00F72904"/>
    <w:rsid w:val="00F75DA8"/>
    <w:rsid w:val="00F765C2"/>
    <w:rsid w:val="00F76C06"/>
    <w:rsid w:val="00F844E2"/>
    <w:rsid w:val="00F87B6C"/>
    <w:rsid w:val="00F94FA6"/>
    <w:rsid w:val="00F95D04"/>
    <w:rsid w:val="00F96402"/>
    <w:rsid w:val="00FA28CC"/>
    <w:rsid w:val="00FA3E96"/>
    <w:rsid w:val="00FA5924"/>
    <w:rsid w:val="00FB0B5A"/>
    <w:rsid w:val="00FB1277"/>
    <w:rsid w:val="00FB16D1"/>
    <w:rsid w:val="00FB24B2"/>
    <w:rsid w:val="00FB4D0E"/>
    <w:rsid w:val="00FB55B2"/>
    <w:rsid w:val="00FB5D85"/>
    <w:rsid w:val="00FB64F4"/>
    <w:rsid w:val="00FB7AB1"/>
    <w:rsid w:val="00FC3214"/>
    <w:rsid w:val="00FC40DF"/>
    <w:rsid w:val="00FC5A80"/>
    <w:rsid w:val="00FC6AF0"/>
    <w:rsid w:val="00FC6FD7"/>
    <w:rsid w:val="00FD000E"/>
    <w:rsid w:val="00FD15B1"/>
    <w:rsid w:val="00FD27CC"/>
    <w:rsid w:val="00FD2A7C"/>
    <w:rsid w:val="00FD2C5F"/>
    <w:rsid w:val="00FD306D"/>
    <w:rsid w:val="00FD36D3"/>
    <w:rsid w:val="00FD3A45"/>
    <w:rsid w:val="00FD3B69"/>
    <w:rsid w:val="00FD4884"/>
    <w:rsid w:val="00FE1422"/>
    <w:rsid w:val="00FE2D0D"/>
    <w:rsid w:val="00FE381D"/>
    <w:rsid w:val="00FE433C"/>
    <w:rsid w:val="00FE5E19"/>
    <w:rsid w:val="00FE5F35"/>
    <w:rsid w:val="00FE765D"/>
    <w:rsid w:val="00FE779F"/>
    <w:rsid w:val="00FE7D45"/>
    <w:rsid w:val="00FF14E1"/>
    <w:rsid w:val="00FF5393"/>
    <w:rsid w:val="00FF5512"/>
    <w:rsid w:val="00FF640D"/>
    <w:rsid w:val="00FF710D"/>
    <w:rsid w:val="09754A45"/>
    <w:rsid w:val="1132815A"/>
    <w:rsid w:val="1589C355"/>
    <w:rsid w:val="16EF28C1"/>
    <w:rsid w:val="17E4A19F"/>
    <w:rsid w:val="2925223C"/>
    <w:rsid w:val="2A9CD52F"/>
    <w:rsid w:val="33FE1CE3"/>
    <w:rsid w:val="35E20243"/>
    <w:rsid w:val="3E9D0F1C"/>
    <w:rsid w:val="3ECEA2AF"/>
    <w:rsid w:val="493CA69A"/>
    <w:rsid w:val="49C29400"/>
    <w:rsid w:val="5248958C"/>
    <w:rsid w:val="5D2492DB"/>
    <w:rsid w:val="5E6E4C9D"/>
    <w:rsid w:val="60B81476"/>
    <w:rsid w:val="629043C2"/>
    <w:rsid w:val="685A5CD9"/>
    <w:rsid w:val="6BE5B5A4"/>
    <w:rsid w:val="739C47C0"/>
    <w:rsid w:val="753716DA"/>
    <w:rsid w:val="7E21A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861D5"/>
  <w15:docId w15:val="{5345229C-A067-4520-B98A-2AEBA2FA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A140BF"/>
    <w:pPr>
      <w:pageBreakBefore/>
      <w:numPr>
        <w:numId w:val="13"/>
      </w:numPr>
      <w:spacing w:before="120" w:after="180"/>
      <w:ind w:left="576" w:hanging="576"/>
      <w:outlineLvl w:val="0"/>
    </w:pPr>
    <w:rPr>
      <w:rFonts w:ascii="Arial Bold" w:hAnsi="Arial Bold" w:cs="Arial"/>
      <w:b/>
      <w:color w:val="002776"/>
      <w:sz w:val="24"/>
      <w:szCs w:val="24"/>
    </w:rPr>
  </w:style>
  <w:style w:type="paragraph" w:styleId="Heading2">
    <w:name w:val="heading 2"/>
    <w:next w:val="Bodycopy"/>
    <w:autoRedefine/>
    <w:qFormat/>
    <w:rsid w:val="00D33AEE"/>
    <w:pPr>
      <w:numPr>
        <w:ilvl w:val="1"/>
        <w:numId w:val="13"/>
      </w:numPr>
      <w:spacing w:before="120" w:after="120"/>
      <w:outlineLvl w:val="1"/>
    </w:pPr>
    <w:rPr>
      <w:rFonts w:ascii="Arial" w:eastAsia="Times" w:hAnsi="Arial"/>
      <w:b/>
      <w:color w:val="002776"/>
      <w:lang w:val="en-GB"/>
    </w:rPr>
  </w:style>
  <w:style w:type="paragraph" w:styleId="Heading3">
    <w:name w:val="heading 3"/>
    <w:next w:val="Bodycopy"/>
    <w:link w:val="Heading3Char"/>
    <w:autoRedefine/>
    <w:qFormat/>
    <w:rsid w:val="00254965"/>
    <w:pPr>
      <w:keepNext/>
      <w:numPr>
        <w:ilvl w:val="2"/>
        <w:numId w:val="13"/>
      </w:numPr>
      <w:spacing w:before="240" w:after="120"/>
      <w:ind w:left="576" w:hanging="576"/>
      <w:outlineLvl w:val="2"/>
    </w:pPr>
    <w:rPr>
      <w:rFonts w:ascii="Arial Bold" w:hAnsi="Arial Bold" w:cs="Arial"/>
      <w:b/>
    </w:rPr>
  </w:style>
  <w:style w:type="paragraph" w:styleId="Heading4">
    <w:name w:val="heading 4"/>
    <w:next w:val="Bodycopy"/>
    <w:rsid w:val="00254965"/>
    <w:pPr>
      <w:keepNext/>
      <w:numPr>
        <w:ilvl w:val="3"/>
        <w:numId w:val="13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rsid w:val="00254965"/>
    <w:pPr>
      <w:keepNext/>
      <w:numPr>
        <w:ilvl w:val="4"/>
        <w:numId w:val="13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rsid w:val="00726958"/>
    <w:pPr>
      <w:numPr>
        <w:ilvl w:val="5"/>
        <w:numId w:val="13"/>
      </w:numPr>
      <w:outlineLvl w:val="5"/>
    </w:pPr>
    <w:rPr>
      <w:i/>
    </w:rPr>
  </w:style>
  <w:style w:type="paragraph" w:styleId="Heading7">
    <w:name w:val="heading 7"/>
    <w:basedOn w:val="Normal"/>
    <w:next w:val="Normal"/>
    <w:rsid w:val="00726958"/>
    <w:pPr>
      <w:numPr>
        <w:ilvl w:val="6"/>
        <w:numId w:val="13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rsid w:val="00726958"/>
    <w:pPr>
      <w:numPr>
        <w:ilvl w:val="7"/>
        <w:numId w:val="13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rsid w:val="00726958"/>
    <w:pPr>
      <w:numPr>
        <w:ilvl w:val="8"/>
        <w:numId w:val="13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A41C4A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basedOn w:val="DefaultParagraphFont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8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A41C4A"/>
    <w:pPr>
      <w:tabs>
        <w:tab w:val="left" w:pos="360"/>
        <w:tab w:val="left" w:pos="80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B273A1"/>
    <w:pPr>
      <w:tabs>
        <w:tab w:val="left" w:pos="1325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semiHidden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semiHidden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semiHidden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semiHidden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semiHidden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125C8B"/>
    <w:pPr>
      <w:pageBreakBefore/>
      <w:spacing w:after="240"/>
    </w:pPr>
    <w:rPr>
      <w:rFonts w:ascii="Arial" w:hAnsi="Arial" w:cs="Arial"/>
      <w:b/>
      <w:color w:val="002776"/>
      <w:sz w:val="24"/>
      <w:szCs w:val="24"/>
    </w:rPr>
  </w:style>
  <w:style w:type="paragraph" w:customStyle="1" w:styleId="Tabletext">
    <w:name w:val="Tabletext"/>
    <w:basedOn w:val="Normal"/>
    <w:autoRedefine/>
    <w:qFormat/>
    <w:rsid w:val="00C63479"/>
    <w:pPr>
      <w:framePr w:hSpace="180" w:wrap="around" w:vAnchor="text" w:hAnchor="margin" w:x="-144" w:y="103"/>
      <w:spacing w:before="40" w:after="40"/>
    </w:pPr>
    <w:rPr>
      <w:rFonts w:eastAsia="Times" w:cs="Arial"/>
      <w:lang w:val="en-GB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5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B856EA"/>
    <w:pPr>
      <w:spacing w:after="240"/>
    </w:pPr>
    <w:rPr>
      <w:rFonts w:ascii="Arial" w:hAnsi="Arial" w:cs="Arial"/>
      <w:b/>
      <w:color w:val="002776"/>
      <w:sz w:val="24"/>
      <w:szCs w:val="24"/>
    </w:rPr>
  </w:style>
  <w:style w:type="paragraph" w:styleId="Closing">
    <w:name w:val="Closing"/>
    <w:basedOn w:val="Normal"/>
    <w:semiHidden/>
    <w:rsid w:val="00176BE9"/>
    <w:pPr>
      <w:ind w:left="4320"/>
    </w:pPr>
  </w:style>
  <w:style w:type="paragraph" w:styleId="Date">
    <w:name w:val="Date"/>
    <w:basedOn w:val="Normal"/>
    <w:next w:val="Normal"/>
    <w:semiHidden/>
    <w:rsid w:val="00176BE9"/>
  </w:style>
  <w:style w:type="paragraph" w:styleId="E-mailSignature">
    <w:name w:val="E-mail Signature"/>
    <w:basedOn w:val="Normal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basedOn w:val="DefaultParagraphFont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semiHidden/>
    <w:rsid w:val="00176BE9"/>
    <w:rPr>
      <w:i/>
      <w:iCs/>
    </w:rPr>
  </w:style>
  <w:style w:type="character" w:styleId="HTMLCite">
    <w:name w:val="HTML Cite"/>
    <w:basedOn w:val="DefaultParagraphFont"/>
    <w:semiHidden/>
    <w:rsid w:val="00176BE9"/>
    <w:rPr>
      <w:i/>
      <w:iCs/>
    </w:rPr>
  </w:style>
  <w:style w:type="character" w:styleId="HTMLCode">
    <w:name w:val="HTML Code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76BE9"/>
    <w:rPr>
      <w:i/>
      <w:iCs/>
    </w:rPr>
  </w:style>
  <w:style w:type="character" w:styleId="HTMLKeyboard">
    <w:name w:val="HTML Keyboard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176BE9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176BE9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9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4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aliases w:val="List Bulleted 2"/>
    <w:basedOn w:val="Bodycopy"/>
    <w:autoRedefine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4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2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semiHidden/>
    <w:rsid w:val="00176BE9"/>
  </w:style>
  <w:style w:type="paragraph" w:styleId="PlainText">
    <w:name w:val="Plain Text"/>
    <w:basedOn w:val="Normal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176BE9"/>
  </w:style>
  <w:style w:type="paragraph" w:styleId="Signature">
    <w:name w:val="Signature"/>
    <w:basedOn w:val="Normal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8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basedOn w:val="DefaultParagraphFont"/>
    <w:link w:val="Heading1"/>
    <w:rsid w:val="00A140BF"/>
    <w:rPr>
      <w:rFonts w:ascii="Arial Bold" w:hAnsi="Arial Bold" w:cs="Arial"/>
      <w:b/>
      <w:color w:val="002776"/>
      <w:sz w:val="24"/>
      <w:szCs w:val="24"/>
    </w:rPr>
  </w:style>
  <w:style w:type="character" w:customStyle="1" w:styleId="ListNumberChar">
    <w:name w:val="List Number Char"/>
    <w:basedOn w:val="DefaultParagraphFont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20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1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313719"/>
    <w:pPr>
      <w:spacing w:before="240" w:after="180"/>
    </w:pPr>
    <w:rPr>
      <w:rFonts w:ascii="Arial" w:hAnsi="Arial" w:cs="Arial"/>
      <w:b/>
      <w:color w:val="002776"/>
      <w:sz w:val="24"/>
      <w:szCs w:val="24"/>
    </w:rPr>
  </w:style>
  <w:style w:type="character" w:customStyle="1" w:styleId="DocumentInformationChar">
    <w:name w:val="Document Information Char"/>
    <w:basedOn w:val="DefaultParagraphFont"/>
    <w:link w:val="DocumentInformation"/>
    <w:rsid w:val="00313719"/>
    <w:rPr>
      <w:rFonts w:ascii="Arial" w:hAnsi="Arial" w:cs="Arial"/>
      <w:b/>
      <w:color w:val="002776"/>
      <w:sz w:val="24"/>
      <w:szCs w:val="24"/>
      <w:lang w:val="en-US" w:eastAsia="en-US" w:bidi="ar-SA"/>
    </w:rPr>
  </w:style>
  <w:style w:type="paragraph" w:customStyle="1" w:styleId="Bodycopy">
    <w:name w:val="Body copy"/>
    <w:link w:val="BodycopyChar"/>
    <w:qFormat/>
    <w:rsid w:val="00254965"/>
    <w:pPr>
      <w:spacing w:after="120"/>
    </w:pPr>
    <w:rPr>
      <w:rFonts w:ascii="Arial" w:eastAsia="Times" w:hAnsi="Arial"/>
      <w:color w:val="000000"/>
    </w:rPr>
  </w:style>
  <w:style w:type="character" w:customStyle="1" w:styleId="BodycopyChar">
    <w:name w:val="Body copy Char"/>
    <w:basedOn w:val="DefaultParagraphFont"/>
    <w:link w:val="Bodycopy"/>
    <w:rsid w:val="00254965"/>
    <w:rPr>
      <w:rFonts w:ascii="Arial" w:eastAsia="Times" w:hAnsi="Arial"/>
      <w:color w:val="000000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basedOn w:val="DefaultParagraphFont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basedOn w:val="DefaultParagraphFon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6342BA"/>
    <w:pPr>
      <w:spacing w:after="120" w:line="280" w:lineRule="exact"/>
    </w:pPr>
    <w:rPr>
      <w:rFonts w:ascii="Arial" w:eastAsia="Times" w:hAnsi="Arial"/>
      <w:bCs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7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5"/>
      </w:numPr>
    </w:pPr>
  </w:style>
  <w:style w:type="numbering" w:customStyle="1" w:styleId="List1">
    <w:name w:val="List 1"/>
    <w:uiPriority w:val="99"/>
    <w:rsid w:val="00460FC2"/>
    <w:pPr>
      <w:numPr>
        <w:numId w:val="16"/>
      </w:numPr>
    </w:pPr>
  </w:style>
  <w:style w:type="character" w:customStyle="1" w:styleId="Heading3Char">
    <w:name w:val="Heading 3 Char"/>
    <w:basedOn w:val="DefaultParagraphFont"/>
    <w:link w:val="Heading3"/>
    <w:rsid w:val="00254965"/>
    <w:rPr>
      <w:rFonts w:ascii="Arial Bold" w:hAnsi="Arial Bold" w:cs="Arial"/>
      <w:b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framePr w:wrap="around"/>
      <w:numPr>
        <w:numId w:val="23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basedOn w:val="DefaultParagraphFont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framePr w:wrap="around"/>
      <w:numPr>
        <w:numId w:val="30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framePr w:wrap="around"/>
      <w:numPr>
        <w:numId w:val="26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1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7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9"/>
      </w:numPr>
    </w:pPr>
  </w:style>
  <w:style w:type="numbering" w:customStyle="1" w:styleId="Style5">
    <w:name w:val="Style5"/>
    <w:uiPriority w:val="99"/>
    <w:rsid w:val="00417F17"/>
    <w:pPr>
      <w:numPr>
        <w:numId w:val="30"/>
      </w:numPr>
    </w:pPr>
  </w:style>
  <w:style w:type="paragraph" w:customStyle="1" w:styleId="TableText0">
    <w:name w:val="Table Text"/>
    <w:link w:val="TableTextChar"/>
    <w:rsid w:val="00010FE5"/>
    <w:pPr>
      <w:spacing w:before="40" w:after="20"/>
    </w:pPr>
    <w:rPr>
      <w:rFonts w:ascii="Arial" w:hAnsi="Arial"/>
      <w:color w:val="000000"/>
    </w:rPr>
  </w:style>
  <w:style w:type="paragraph" w:customStyle="1" w:styleId="TableColumnHeading">
    <w:name w:val="Table Column Heading"/>
    <w:next w:val="TableofAuthorities"/>
    <w:rsid w:val="001D0B57"/>
    <w:pPr>
      <w:shd w:val="clear" w:color="808080" w:fill="auto"/>
      <w:spacing w:before="60" w:after="60"/>
      <w:jc w:val="center"/>
    </w:pPr>
    <w:rPr>
      <w:rFonts w:ascii="Arial" w:hAnsi="Arial"/>
      <w:b/>
      <w:color w:val="000000"/>
      <w:sz w:val="18"/>
    </w:rPr>
  </w:style>
  <w:style w:type="paragraph" w:styleId="TableofAuthorities">
    <w:name w:val="table of authorities"/>
    <w:basedOn w:val="Normal"/>
    <w:next w:val="Normal"/>
    <w:rsid w:val="001D0B57"/>
    <w:pPr>
      <w:ind w:left="200" w:hanging="200"/>
    </w:pPr>
  </w:style>
  <w:style w:type="character" w:styleId="CommentReference">
    <w:name w:val="annotation reference"/>
    <w:basedOn w:val="DefaultParagraphFont"/>
    <w:rsid w:val="00BE673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E6733"/>
  </w:style>
  <w:style w:type="character" w:customStyle="1" w:styleId="CommentTextChar">
    <w:name w:val="Comment Text Char"/>
    <w:basedOn w:val="DefaultParagraphFont"/>
    <w:link w:val="CommentText"/>
    <w:rsid w:val="00BE673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BE6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E6733"/>
    <w:rPr>
      <w:rFonts w:ascii="Arial" w:hAnsi="Arial"/>
      <w:b/>
      <w:bCs/>
    </w:rPr>
  </w:style>
  <w:style w:type="paragraph" w:customStyle="1" w:styleId="DescriptiveText">
    <w:name w:val="Descriptive Text"/>
    <w:basedOn w:val="Normal"/>
    <w:rsid w:val="00240AA5"/>
    <w:pPr>
      <w:tabs>
        <w:tab w:val="left" w:pos="851"/>
      </w:tabs>
      <w:spacing w:after="120"/>
      <w:ind w:left="1418"/>
    </w:pPr>
    <w:rPr>
      <w:rFonts w:ascii="Times New Roman" w:hAnsi="Times New Roman"/>
      <w:lang w:val="en-AU"/>
    </w:rPr>
  </w:style>
  <w:style w:type="paragraph" w:customStyle="1" w:styleId="conceptbody">
    <w:name w:val="conceptbody"/>
    <w:basedOn w:val="Normal"/>
    <w:rsid w:val="00B94A98"/>
    <w:rPr>
      <w:rFonts w:ascii="Times New Roman" w:hAnsi="Times New Roman"/>
      <w:sz w:val="22"/>
      <w:szCs w:val="24"/>
    </w:rPr>
  </w:style>
  <w:style w:type="paragraph" w:styleId="ListParagraph">
    <w:name w:val="List Paragraph"/>
    <w:basedOn w:val="Normal"/>
    <w:uiPriority w:val="99"/>
    <w:qFormat/>
    <w:rsid w:val="00B94A98"/>
    <w:pPr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DescriptiveTextCharChar">
    <w:name w:val="Descriptive Text Char Char"/>
    <w:basedOn w:val="Normal"/>
    <w:rsid w:val="008A54A9"/>
    <w:pPr>
      <w:tabs>
        <w:tab w:val="left" w:pos="851"/>
      </w:tabs>
      <w:spacing w:after="120"/>
      <w:ind w:left="1418"/>
    </w:pPr>
    <w:rPr>
      <w:lang w:val="en-AU"/>
    </w:rPr>
  </w:style>
  <w:style w:type="character" w:customStyle="1" w:styleId="l0s701">
    <w:name w:val="l0s701"/>
    <w:basedOn w:val="DefaultParagraphFont"/>
    <w:rsid w:val="008B4FBD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TableTextChar">
    <w:name w:val="Table Text Char"/>
    <w:link w:val="TableText0"/>
    <w:rsid w:val="006342BA"/>
    <w:rPr>
      <w:rFonts w:ascii="Arial" w:hAnsi="Arial"/>
      <w:color w:val="000000"/>
    </w:rPr>
  </w:style>
  <w:style w:type="paragraph" w:customStyle="1" w:styleId="paragraph">
    <w:name w:val="paragraph"/>
    <w:basedOn w:val="Normal"/>
    <w:rsid w:val="008C722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8C7227"/>
  </w:style>
  <w:style w:type="character" w:customStyle="1" w:styleId="eop">
    <w:name w:val="eop"/>
    <w:basedOn w:val="DefaultParagraphFont"/>
    <w:rsid w:val="008C7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4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package" Target="embeddings/Microsoft_Word_Document.docx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package" Target="embeddings/Microsoft_Word_Document1.doc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4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ganta\Desktop\SAP%20Formatting\Tem-DS220-DisciplineWPToBeAttachmentDesigns-MSWord2007-v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c8ead4-663a-4acd-8d44-6db1f43acddf">
      <Terms xmlns="http://schemas.microsoft.com/office/infopath/2007/PartnerControls"/>
    </lcf76f155ced4ddcb4097134ff3c332f>
    <TaxCatchAll xmlns="228e3f3e-a049-4ca6-a84c-f2f7b38b0484" xsi:nil="true"/>
    <GAPID xmlns="29c8ead4-663a-4acd-8d44-6db1f43acddf" xsi:nil="true"/>
    <_Flow_SignoffStatus xmlns="29c8ead4-663a-4acd-8d44-6db1f43acdd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30B1A266B144CB59DF623381B1170" ma:contentTypeVersion="19" ma:contentTypeDescription="Create a new document." ma:contentTypeScope="" ma:versionID="19cbb504d6e32a4ec33e871930a9f57d">
  <xsd:schema xmlns:xsd="http://www.w3.org/2001/XMLSchema" xmlns:xs="http://www.w3.org/2001/XMLSchema" xmlns:p="http://schemas.microsoft.com/office/2006/metadata/properties" xmlns:ns2="29c8ead4-663a-4acd-8d44-6db1f43acddf" xmlns:ns3="228e3f3e-a049-4ca6-a84c-f2f7b38b0484" targetNamespace="http://schemas.microsoft.com/office/2006/metadata/properties" ma:root="true" ma:fieldsID="2abbb4545188b1848f35b48ce91deedc" ns2:_="" ns3:_="">
    <xsd:import namespace="29c8ead4-663a-4acd-8d44-6db1f43acddf"/>
    <xsd:import namespace="228e3f3e-a049-4ca6-a84c-f2f7b38b04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_Flow_SignoffStatus" minOccurs="0"/>
                <xsd:element ref="ns2:GAPID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ead4-663a-4acd-8d44-6db1f43ac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GAPID" ma:index="25" nillable="true" ma:displayName="GAP ID" ma:format="Dropdown" ma:internalName="GAPID">
      <xsd:simpleType>
        <xsd:restriction base="dms:Text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e3f3e-a049-4ca6-a84c-f2f7b38b048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da2a580-ccbf-44a2-a482-8669ce53510b}" ma:internalName="TaxCatchAll" ma:showField="CatchAllData" ma:web="228e3f3e-a049-4ca6-a84c-f2f7b38b04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CBA968-8525-44F3-8E13-D8156E3BFCCD}">
  <ds:schemaRefs>
    <ds:schemaRef ds:uri="http://schemas.microsoft.com/office/2006/metadata/properties"/>
    <ds:schemaRef ds:uri="http://schemas.microsoft.com/office/infopath/2007/PartnerControls"/>
    <ds:schemaRef ds:uri="29c8ead4-663a-4acd-8d44-6db1f43acddf"/>
    <ds:schemaRef ds:uri="228e3f3e-a049-4ca6-a84c-f2f7b38b0484"/>
  </ds:schemaRefs>
</ds:datastoreItem>
</file>

<file path=customXml/itemProps2.xml><?xml version="1.0" encoding="utf-8"?>
<ds:datastoreItem xmlns:ds="http://schemas.openxmlformats.org/officeDocument/2006/customXml" ds:itemID="{88FC3BBD-C49B-4BC0-B4C2-102EF6D2DE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46A8C7-0834-4F7D-9C0A-7CCD93160D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1549FA-5213-4C4D-82D1-CA5DE37D0D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ead4-663a-4acd-8d44-6db1f43acddf"/>
    <ds:schemaRef ds:uri="228e3f3e-a049-4ca6-a84c-f2f7b38b04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Tem-DS220-DisciplineWPToBeAttachmentDesigns-MSWord2007-v01.dotx</Template>
  <TotalTime>9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 Template</vt:lpstr>
    </vt:vector>
  </TitlesOfParts>
  <Company>Deloitte</Company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 Template</dc:title>
  <dc:subject/>
  <dc:creator>Ganta, Christopher Benone</dc:creator>
  <cp:keywords/>
  <cp:lastModifiedBy>Kulkarni, Jayesh</cp:lastModifiedBy>
  <cp:revision>3</cp:revision>
  <cp:lastPrinted>2009-07-10T17:44:00Z</cp:lastPrinted>
  <dcterms:created xsi:type="dcterms:W3CDTF">2024-02-01T13:20:00Z</dcterms:created>
  <dcterms:modified xsi:type="dcterms:W3CDTF">2024-02-01T14:14:00Z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0x010100C6730B1A266B144CB59DF623381B1170</vt:lpwstr>
  </property>
  <property fmtid="{D5CDD505-2E9C-101B-9397-08002B2CF9AE}" pid="3" name="Order">
    <vt:r8>74800</vt:r8>
  </property>
  <property fmtid="{D5CDD505-2E9C-101B-9397-08002B2CF9AE}" pid="4" name="ItemRetentionFormula">
    <vt:lpwstr/>
  </property>
  <property fmtid="{D5CDD505-2E9C-101B-9397-08002B2CF9AE}" pid="5" name="_dlc_policyId">
    <vt:lpwstr/>
  </property>
  <property fmtid="{D5CDD505-2E9C-101B-9397-08002B2CF9AE}" pid="6" name="Primary Local Client">
    <vt:lpwstr>4210;#United States:Consulting:Technology:SAP Package Technologies|ed55eecc-0ea2-4341-bf16-fa1d50d7385c</vt:lpwstr>
  </property>
  <property fmtid="{D5CDD505-2E9C-101B-9397-08002B2CF9AE}" pid="7" name="Local Content Type">
    <vt:lpwstr>3251;#United States:Engagement Management and Deliverables:System Design and Architecture|135d56ed-764d-439a-88ab-390eb2a03385</vt:lpwstr>
  </property>
  <property fmtid="{D5CDD505-2E9C-101B-9397-08002B2CF9AE}" pid="8" name="Badge">
    <vt:lpwstr>4599;#Method Approved|b7167b70-a149-4f38-8563-4055027a9d85;#4986;#Key Impact Deliverable|475cc9a9-05ca-48ce-b1e8-d1505a591fa9</vt:lpwstr>
  </property>
  <property fmtid="{D5CDD505-2E9C-101B-9397-08002B2CF9AE}" pid="9" name="Applicable Geography">
    <vt:lpwstr>375;#Global|f12aef73-b423-4016-a43f-15722d3a0a5e</vt:lpwstr>
  </property>
  <property fmtid="{D5CDD505-2E9C-101B-9397-08002B2CF9AE}" pid="10" name="Secondary Local Indu">
    <vt:lpwstr/>
  </property>
  <property fmtid="{D5CDD505-2E9C-101B-9397-08002B2CF9AE}" pid="11" name="Geography of Origin">
    <vt:lpwstr>10964;#Americas (Region):Americas:United States (MF):United States|8cb0099f-1dbf-4b3c-9b7f-d98051a79fa3</vt:lpwstr>
  </property>
  <property fmtid="{D5CDD505-2E9C-101B-9397-08002B2CF9AE}" pid="12" name="KAM Language">
    <vt:lpwstr>1;#English|b169a262-1aaa-4ccb-9acf-78a36c1d9bab</vt:lpwstr>
  </property>
  <property fmtid="{D5CDD505-2E9C-101B-9397-08002B2CF9AE}" pid="13" name="Primary Global Client">
    <vt:lpwstr>111;#Consulting:Enterprise Applications:SAP Solutions|b2379452-0ebd-41ed-99b7-ccaa296d7cc9</vt:lpwstr>
  </property>
  <property fmtid="{D5CDD505-2E9C-101B-9397-08002B2CF9AE}" pid="14" name="Secondary Global Indu">
    <vt:lpwstr/>
  </property>
  <property fmtid="{D5CDD505-2E9C-101B-9397-08002B2CF9AE}" pid="15" name="Secondary Global Clie">
    <vt:lpwstr/>
  </property>
  <property fmtid="{D5CDD505-2E9C-101B-9397-08002B2CF9AE}" pid="16" name="Global Content Type">
    <vt:lpwstr>2858;#Engagement Management and Deliverables:System Design and Architecture:Best Practice or Template (SD)|6fcda666-6130-4b12-93b4-339a635ae30e</vt:lpwstr>
  </property>
  <property fmtid="{D5CDD505-2E9C-101B-9397-08002B2CF9AE}" pid="17" name="Local Internal Service">
    <vt:lpwstr/>
  </property>
  <property fmtid="{D5CDD505-2E9C-101B-9397-08002B2CF9AE}" pid="18" name="Secondary Local Clie">
    <vt:lpwstr/>
  </property>
  <property fmtid="{D5CDD505-2E9C-101B-9397-08002B2CF9AE}" pid="19" name="Global Internal Service">
    <vt:lpwstr/>
  </property>
  <property fmtid="{D5CDD505-2E9C-101B-9397-08002B2CF9AE}" pid="20" name="IPCO Designation">
    <vt:lpwstr>4014;#May be edited and used internally or externally for any purpose (Category D)|f8400f62-65c9-4658-9900-b0ea185e4722</vt:lpwstr>
  </property>
  <property fmtid="{D5CDD505-2E9C-101B-9397-08002B2CF9AE}" pid="21" name="odf318f5c2004e70867d193ade101e23">
    <vt:lpwstr/>
  </property>
  <property fmtid="{D5CDD505-2E9C-101B-9397-08002B2CF9AE}" pid="22" name="Tax Specialty Area">
    <vt:lpwstr/>
  </property>
  <property fmtid="{D5CDD505-2E9C-101B-9397-08002B2CF9AE}" pid="23" name="c9de60e3e90d439b9f2e9ff9e9bb3430">
    <vt:lpwstr/>
  </property>
  <property fmtid="{D5CDD505-2E9C-101B-9397-08002B2CF9AE}" pid="24" name="Tax Entity">
    <vt:lpwstr/>
  </property>
  <property fmtid="{D5CDD505-2E9C-101B-9397-08002B2CF9AE}" pid="25" name="Disclaimer">
    <vt:lpwstr/>
  </property>
  <property fmtid="{D5CDD505-2E9C-101B-9397-08002B2CF9AE}" pid="26" name="Business Issues">
    <vt:lpwstr/>
  </property>
  <property fmtid="{D5CDD505-2E9C-101B-9397-08002B2CF9AE}" pid="27" name="g90a876a54e747069fde5360881b9933">
    <vt:lpwstr/>
  </property>
  <property fmtid="{D5CDD505-2E9C-101B-9397-08002B2CF9AE}" pid="28" name="Tax Jurisdiction">
    <vt:lpwstr/>
  </property>
  <property fmtid="{D5CDD505-2E9C-101B-9397-08002B2CF9AE}" pid="29" name="f728aa9b7f954afcaec8cf5ce49c0187">
    <vt:lpwstr/>
  </property>
  <property fmtid="{D5CDD505-2E9C-101B-9397-08002B2CF9AE}" pid="30" name="n78ca540bead4842bdca414d7557030f">
    <vt:lpwstr/>
  </property>
  <property fmtid="{D5CDD505-2E9C-101B-9397-08002B2CF9AE}" pid="31" name="External_Organization">
    <vt:lpwstr/>
  </property>
  <property fmtid="{D5CDD505-2E9C-101B-9397-08002B2CF9AE}" pid="32" name="Classification">
    <vt:lpwstr/>
  </property>
  <property fmtid="{D5CDD505-2E9C-101B-9397-08002B2CF9AE}" pid="33" name="System SourceTaxHTField0">
    <vt:lpwstr/>
  </property>
  <property fmtid="{D5CDD505-2E9C-101B-9397-08002B2CF9AE}" pid="34" name="General Business Topic">
    <vt:lpwstr/>
  </property>
  <property fmtid="{D5CDD505-2E9C-101B-9397-08002B2CF9AE}" pid="35" name="fd6bbc6c2e4940e0b736c9655d0b1c67">
    <vt:lpwstr/>
  </property>
  <property fmtid="{D5CDD505-2E9C-101B-9397-08002B2CF9AE}" pid="36" name="Deloitte Method Task">
    <vt:lpwstr/>
  </property>
  <property fmtid="{D5CDD505-2E9C-101B-9397-08002B2CF9AE}" pid="37" name="Method Discipline">
    <vt:lpwstr/>
  </property>
  <property fmtid="{D5CDD505-2E9C-101B-9397-08002B2CF9AE}" pid="38" name="gf661b68b929437daba08b54bbabff36">
    <vt:lpwstr/>
  </property>
  <property fmtid="{D5CDD505-2E9C-101B-9397-08002B2CF9AE}" pid="39" name="c1e1756b05e942aa8382e8ad470dc923">
    <vt:lpwstr/>
  </property>
  <property fmtid="{D5CDD505-2E9C-101B-9397-08002B2CF9AE}" pid="40" name="b205268b00054b168d473f2c9299ca3f">
    <vt:lpwstr/>
  </property>
  <property fmtid="{D5CDD505-2E9C-101B-9397-08002B2CF9AE}" pid="41" name="_docset_NoMedatataSyncRequired">
    <vt:lpwstr>False</vt:lpwstr>
  </property>
  <property fmtid="{D5CDD505-2E9C-101B-9397-08002B2CF9AE}" pid="42" name="Business IssuesTaxHTField">
    <vt:lpwstr/>
  </property>
  <property fmtid="{D5CDD505-2E9C-101B-9397-08002B2CF9AE}" pid="43" name="Deloitte Tool">
    <vt:lpwstr/>
  </property>
  <property fmtid="{D5CDD505-2E9C-101B-9397-08002B2CF9AE}" pid="44" name="e7ca0883df3147c8a1187500dc55843a">
    <vt:lpwstr/>
  </property>
  <property fmtid="{D5CDD505-2E9C-101B-9397-08002B2CF9AE}" pid="45" name="ClassificationTaxHTField0">
    <vt:lpwstr/>
  </property>
  <property fmtid="{D5CDD505-2E9C-101B-9397-08002B2CF9AE}" pid="46" name="Publishing Owning Te0">
    <vt:lpwstr>Consulting|7434a3af-136e-42a8-bb53-fcc906dbc283</vt:lpwstr>
  </property>
  <property fmtid="{D5CDD505-2E9C-101B-9397-08002B2CF9AE}" pid="47" name="oab0afb743884474a6cbf2d3b310bd05">
    <vt:lpwstr/>
  </property>
  <property fmtid="{D5CDD505-2E9C-101B-9397-08002B2CF9AE}" pid="48" name="g72f13cd53d8431d9a1ddb0a8e5a57bc">
    <vt:lpwstr/>
  </property>
  <property fmtid="{D5CDD505-2E9C-101B-9397-08002B2CF9AE}" pid="49" name="m553fc83c9f3478f9e79d248cf4f343f">
    <vt:lpwstr/>
  </property>
  <property fmtid="{D5CDD505-2E9C-101B-9397-08002B2CF9AE}" pid="50" name="Targeted Audience">
    <vt:lpwstr/>
  </property>
  <property fmtid="{D5CDD505-2E9C-101B-9397-08002B2CF9AE}" pid="51" name="b0201f3937364d799930ae17e15a01ce">
    <vt:lpwstr/>
  </property>
  <property fmtid="{D5CDD505-2E9C-101B-9397-08002B2CF9AE}" pid="52" name="_dlc_DocIdPersistId">
    <vt:bool>true</vt:bool>
  </property>
  <property fmtid="{D5CDD505-2E9C-101B-9397-08002B2CF9AE}" pid="53" name="Publishing Owning Te">
    <vt:lpwstr>16;#Consulting|7434a3af-136e-42a8-bb53-fcc906dbc283</vt:lpwstr>
  </property>
  <property fmtid="{D5CDD505-2E9C-101B-9397-08002B2CF9AE}" pid="54" name="Contributor_x0020_Geography">
    <vt:lpwstr/>
  </property>
  <property fmtid="{D5CDD505-2E9C-101B-9397-08002B2CF9AE}" pid="55" name="Method_x0020_Document_x0020_Type">
    <vt:lpwstr/>
  </property>
  <property fmtid="{D5CDD505-2E9C-101B-9397-08002B2CF9AE}" pid="56" name="AllowedSecurityGroupT">
    <vt:lpwstr/>
  </property>
  <property fmtid="{D5CDD505-2E9C-101B-9397-08002B2CF9AE}" pid="57" name="System Source">
    <vt:lpwstr/>
  </property>
  <property fmtid="{D5CDD505-2E9C-101B-9397-08002B2CF9AE}" pid="58" name="Method_x0020_Document">
    <vt:lpwstr/>
  </property>
  <property fmtid="{D5CDD505-2E9C-101B-9397-08002B2CF9AE}" pid="59" name="Primary Local Indust">
    <vt:lpwstr/>
  </property>
  <property fmtid="{D5CDD505-2E9C-101B-9397-08002B2CF9AE}" pid="60" name="Primary Global Indust">
    <vt:lpwstr/>
  </property>
  <property fmtid="{D5CDD505-2E9C-101B-9397-08002B2CF9AE}" pid="61" name="Contributor Geography">
    <vt:lpwstr/>
  </property>
  <property fmtid="{D5CDD505-2E9C-101B-9397-08002B2CF9AE}" pid="62" name="Method Document Type">
    <vt:lpwstr/>
  </property>
  <property fmtid="{D5CDD505-2E9C-101B-9397-08002B2CF9AE}" pid="63" name="Method Document">
    <vt:lpwstr/>
  </property>
  <property fmtid="{D5CDD505-2E9C-101B-9397-08002B2CF9AE}" pid="64" name="TaxCode">
    <vt:lpwstr/>
  </property>
  <property fmtid="{D5CDD505-2E9C-101B-9397-08002B2CF9AE}" pid="65" name="m_SourceID">
    <vt:lpwstr/>
  </property>
  <property fmtid="{D5CDD505-2E9C-101B-9397-08002B2CF9AE}" pid="66" name="Contacts">
    <vt:lpwstr/>
  </property>
  <property fmtid="{D5CDD505-2E9C-101B-9397-08002B2CF9AE}" pid="67" name="TextKeyword">
    <vt:lpwstr/>
  </property>
  <property fmtid="{D5CDD505-2E9C-101B-9397-08002B2CF9AE}" pid="68" name="DocumentSetDescription">
    <vt:lpwstr/>
  </property>
  <property fmtid="{D5CDD505-2E9C-101B-9397-08002B2CF9AE}" pid="69" name="_dlc_DocId">
    <vt:lpwstr/>
  </property>
  <property fmtid="{D5CDD505-2E9C-101B-9397-08002B2CF9AE}" pid="70" name="_dlc_Exempt">
    <vt:bool>false</vt:bool>
  </property>
  <property fmtid="{D5CDD505-2E9C-101B-9397-08002B2CF9AE}" pid="71" name="ContentManager">
    <vt:lpwstr/>
  </property>
  <property fmtid="{D5CDD505-2E9C-101B-9397-08002B2CF9AE}" pid="72" name="Qualification Text">
    <vt:lpwstr/>
  </property>
  <property fmtid="{D5CDD505-2E9C-101B-9397-08002B2CF9AE}" pid="73" name="RelatedLinksNotes">
    <vt:lpwstr/>
  </property>
  <property fmtid="{D5CDD505-2E9C-101B-9397-08002B2CF9AE}" pid="74" name="RedirectNewWindow">
    <vt:bool>false</vt:bool>
  </property>
  <property fmtid="{D5CDD505-2E9C-101B-9397-08002B2CF9AE}" pid="75" name="WorkingDocumentURL">
    <vt:lpwstr/>
  </property>
  <property fmtid="{D5CDD505-2E9C-101B-9397-08002B2CF9AE}" pid="76" name="m_LastModifiedBy">
    <vt:lpwstr/>
  </property>
  <property fmtid="{D5CDD505-2E9C-101B-9397-08002B2CF9AE}" pid="77" name="KAMThumbnail">
    <vt:lpwstr/>
  </property>
  <property fmtid="{D5CDD505-2E9C-101B-9397-08002B2CF9AE}" pid="78" name="ContactDPNSearchTxt">
    <vt:lpwstr/>
  </property>
  <property fmtid="{D5CDD505-2E9C-101B-9397-08002B2CF9AE}" pid="79" name="IncludeInSearch">
    <vt:bool>false</vt:bool>
  </property>
  <property fmtid="{D5CDD505-2E9C-101B-9397-08002B2CF9AE}" pid="80" name="OriginalDocumentURL">
    <vt:lpwstr/>
  </property>
  <property fmtid="{D5CDD505-2E9C-101B-9397-08002B2CF9AE}" pid="81" name="AuthorDPNSearchTxt">
    <vt:lpwstr/>
  </property>
  <property fmtid="{D5CDD505-2E9C-101B-9397-08002B2CF9AE}" pid="82" name="PublishedDocumentURL">
    <vt:lpwstr/>
  </property>
  <property fmtid="{D5CDD505-2E9C-101B-9397-08002B2CF9AE}" pid="83" name="Qualification">
    <vt:lpwstr/>
  </property>
  <property fmtid="{D5CDD505-2E9C-101B-9397-08002B2CF9AE}" pid="84" name="ArchivalDocumentURL">
    <vt:lpwstr/>
  </property>
  <property fmtid="{D5CDD505-2E9C-101B-9397-08002B2CF9AE}" pid="85" name="ContentApprover">
    <vt:lpwstr/>
  </property>
  <property fmtid="{D5CDD505-2E9C-101B-9397-08002B2CF9AE}" pid="86" name="KAMDisplayFormUrl">
    <vt:lpwstr/>
  </property>
  <property fmtid="{D5CDD505-2E9C-101B-9397-08002B2CF9AE}" pid="87" name="QualID">
    <vt:lpwstr/>
  </property>
  <property fmtid="{D5CDD505-2E9C-101B-9397-08002B2CF9AE}" pid="88" name="ApproverComments">
    <vt:lpwstr/>
  </property>
  <property fmtid="{D5CDD505-2E9C-101B-9397-08002B2CF9AE}" pid="89" name="Status">
    <vt:lpwstr/>
  </property>
  <property fmtid="{D5CDD505-2E9C-101B-9397-08002B2CF9AE}" pid="90" name="TaxCase">
    <vt:lpwstr/>
  </property>
  <property fmtid="{D5CDD505-2E9C-101B-9397-08002B2CF9AE}" pid="91" name="OriginalId">
    <vt:lpwstr/>
  </property>
  <property fmtid="{D5CDD505-2E9C-101B-9397-08002B2CF9AE}" pid="92" name="QAResource">
    <vt:lpwstr/>
  </property>
  <property fmtid="{D5CDD505-2E9C-101B-9397-08002B2CF9AE}" pid="93" name="PublishingNotes">
    <vt:lpwstr/>
  </property>
  <property fmtid="{D5CDD505-2E9C-101B-9397-08002B2CF9AE}" pid="94" name="m_BusinessAreaText">
    <vt:lpwstr/>
  </property>
  <property fmtid="{D5CDD505-2E9C-101B-9397-08002B2CF9AE}" pid="95" name="RedirectAttachment">
    <vt:bool>false</vt:bool>
  </property>
  <property fmtid="{D5CDD505-2E9C-101B-9397-08002B2CF9AE}" pid="96" name="Redirect URL">
    <vt:lpwstr/>
  </property>
  <property fmtid="{D5CDD505-2E9C-101B-9397-08002B2CF9AE}" pid="97" name="ContentPublisher">
    <vt:lpwstr/>
  </property>
  <property fmtid="{D5CDD505-2E9C-101B-9397-08002B2CF9AE}" pid="98" name="TaxRegulation">
    <vt:lpwstr/>
  </property>
  <property fmtid="{D5CDD505-2E9C-101B-9397-08002B2CF9AE}" pid="99" name="_dlc_DocIdUrl">
    <vt:lpwstr/>
  </property>
  <property fmtid="{D5CDD505-2E9C-101B-9397-08002B2CF9AE}" pid="100" name="ContributorDPNSearchTxt">
    <vt:lpwstr/>
  </property>
  <property fmtid="{D5CDD505-2E9C-101B-9397-08002B2CF9AE}" pid="101" name="DeloitteCommunity">
    <vt:lpwstr/>
  </property>
  <property fmtid="{D5CDD505-2E9C-101B-9397-08002B2CF9AE}" pid="102" name="UNITE Working Team Technology Type">
    <vt:lpwstr>100;#Development|995e73eb-75ac-4f25-987d-43208d3cbf63</vt:lpwstr>
  </property>
  <property fmtid="{D5CDD505-2E9C-101B-9397-08002B2CF9AE}" pid="103" name="MSIP_Label_ea60d57e-af5b-4752-ac57-3e4f28ca11dc_Enabled">
    <vt:lpwstr>true</vt:lpwstr>
  </property>
  <property fmtid="{D5CDD505-2E9C-101B-9397-08002B2CF9AE}" pid="104" name="MSIP_Label_ea60d57e-af5b-4752-ac57-3e4f28ca11dc_SetDate">
    <vt:lpwstr>2021-06-17T07:29:26Z</vt:lpwstr>
  </property>
  <property fmtid="{D5CDD505-2E9C-101B-9397-08002B2CF9AE}" pid="105" name="MSIP_Label_ea60d57e-af5b-4752-ac57-3e4f28ca11dc_Method">
    <vt:lpwstr>Standard</vt:lpwstr>
  </property>
  <property fmtid="{D5CDD505-2E9C-101B-9397-08002B2CF9AE}" pid="106" name="MSIP_Label_ea60d57e-af5b-4752-ac57-3e4f28ca11dc_Name">
    <vt:lpwstr>ea60d57e-af5b-4752-ac57-3e4f28ca11dc</vt:lpwstr>
  </property>
  <property fmtid="{D5CDD505-2E9C-101B-9397-08002B2CF9AE}" pid="107" name="MSIP_Label_ea60d57e-af5b-4752-ac57-3e4f28ca11dc_SiteId">
    <vt:lpwstr>36da45f1-dd2c-4d1f-af13-5abe46b99921</vt:lpwstr>
  </property>
  <property fmtid="{D5CDD505-2E9C-101B-9397-08002B2CF9AE}" pid="108" name="MSIP_Label_ea60d57e-af5b-4752-ac57-3e4f28ca11dc_ActionId">
    <vt:lpwstr>0650132e-0383-4851-8ef1-3b67e6a2ca39</vt:lpwstr>
  </property>
  <property fmtid="{D5CDD505-2E9C-101B-9397-08002B2CF9AE}" pid="109" name="MSIP_Label_ea60d57e-af5b-4752-ac57-3e4f28ca11dc_ContentBits">
    <vt:lpwstr>0</vt:lpwstr>
  </property>
  <property fmtid="{D5CDD505-2E9C-101B-9397-08002B2CF9AE}" pid="110" name="MediaServiceImageTags">
    <vt:lpwstr/>
  </property>
</Properties>
</file>